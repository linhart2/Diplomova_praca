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77777777"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 xml:space="preserve">RNDr. Peter </w:t>
      </w:r>
      <w:proofErr w:type="spellStart"/>
      <w:r w:rsidR="008E47C0">
        <w:t>Borovanský</w:t>
      </w:r>
      <w:proofErr w:type="spellEnd"/>
      <w:r w:rsidR="008E47C0">
        <w:t>,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7D4AAC38" w14:textId="77777777" w:rsidR="00813532" w:rsidRDefault="00A52F99">
      <w:pPr>
        <w:spacing w:before="0" w:beforeAutospacing="0" w:after="200" w:afterAutospacing="0" w:line="276" w:lineRule="auto"/>
        <w:jc w:val="left"/>
        <w:rPr>
          <w:b/>
          <w:sz w:val="28"/>
          <w:szCs w:val="28"/>
        </w:rPr>
      </w:pPr>
      <w:r>
        <w:rPr>
          <w:b/>
          <w:sz w:val="28"/>
          <w:szCs w:val="28"/>
        </w:rPr>
        <w:lastRenderedPageBreak/>
        <w:t>Zadanie prace</w:t>
      </w:r>
    </w:p>
    <w:p w14:paraId="34BDD9E1" w14:textId="77777777" w:rsidR="006C0F35" w:rsidRDefault="00676D7E" w:rsidP="00EB0B2D">
      <w:pPr>
        <w:spacing w:before="0" w:beforeAutospacing="0" w:after="200" w:afterAutospacing="0" w:line="276" w:lineRule="auto"/>
        <w:jc w:val="left"/>
        <w:rPr>
          <w:b/>
          <w:sz w:val="28"/>
          <w:szCs w:val="28"/>
        </w:rPr>
      </w:pPr>
      <w:r>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 xml:space="preserve">Platforma pre </w:t>
      </w:r>
      <w:proofErr w:type="spellStart"/>
      <w:r w:rsidR="00EB0B2D">
        <w:rPr>
          <w:i/>
        </w:rPr>
        <w:t>kolaboratívne</w:t>
      </w:r>
      <w:proofErr w:type="spellEnd"/>
      <w:r w:rsidR="00EB0B2D">
        <w:rPr>
          <w:i/>
        </w:rPr>
        <w:t xml:space="preserve"> vyučovanie matematiky </w:t>
      </w:r>
      <w:proofErr w:type="spellStart"/>
      <w:r w:rsidR="00EB0B2D">
        <w:rPr>
          <w:i/>
        </w:rPr>
        <w:t>Hejného</w:t>
      </w:r>
      <w:proofErr w:type="spellEnd"/>
      <w:r w:rsidR="00EB0B2D">
        <w:rPr>
          <w:i/>
        </w:rPr>
        <w:t xml:space="preserve">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w:t>
      </w:r>
      <w:proofErr w:type="spellStart"/>
      <w:r w:rsidR="00EB0B2D">
        <w:t>Borovanský</w:t>
      </w:r>
      <w:proofErr w:type="spellEnd"/>
      <w:r w:rsidR="00EB0B2D">
        <w:t>,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77777777"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 xml:space="preserve">The </w:t>
      </w:r>
      <w:proofErr w:type="spellStart"/>
      <w:r w:rsidRPr="00CD6449">
        <w:rPr>
          <w:i/>
          <w:lang w:val="en-US"/>
        </w:rPr>
        <w:t>Hejny</w:t>
      </w:r>
      <w:proofErr w:type="spellEnd"/>
      <w:r w:rsidRPr="00CD6449">
        <w:rPr>
          <w:i/>
          <w:lang w:val="en-US"/>
        </w:rPr>
        <w:t xml:space="preserve"> method educational </w:t>
      </w:r>
      <w:proofErr w:type="gramStart"/>
      <w:r w:rsidRPr="00CD6449">
        <w:rPr>
          <w:i/>
          <w:lang w:val="en-US"/>
        </w:rPr>
        <w:t>software  –</w:t>
      </w:r>
      <w:proofErr w:type="gramEnd"/>
      <w:r w:rsidRPr="00CD6449">
        <w:rPr>
          <w:i/>
          <w:lang w:val="en-US"/>
        </w:rPr>
        <w:t xml:space="preserve"> Adding triangles (Bachelor thesis)</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w:t>
      </w:r>
      <w:proofErr w:type="spellStart"/>
      <w:r w:rsidRPr="00CD6449">
        <w:rPr>
          <w:lang w:val="en-US"/>
        </w:rPr>
        <w:t>RNDr</w:t>
      </w:r>
      <w:proofErr w:type="spellEnd"/>
      <w:r w:rsidRPr="00CD6449">
        <w:rPr>
          <w:lang w:val="en-US"/>
        </w:rPr>
        <w:t xml:space="preserve">. Peter </w:t>
      </w:r>
      <w:proofErr w:type="spellStart"/>
      <w:r w:rsidRPr="00CD6449">
        <w:rPr>
          <w:lang w:val="en-US"/>
        </w:rPr>
        <w:t>Borovanský</w:t>
      </w:r>
      <w:proofErr w:type="spellEnd"/>
      <w:r w:rsidRPr="00CD6449">
        <w:rPr>
          <w:lang w:val="en-US"/>
        </w:rPr>
        <w:t>, PhD.: FMFI UK, 2016</w:t>
      </w:r>
    </w:p>
    <w:p w14:paraId="5CBEC1E7" w14:textId="77777777" w:rsidR="009E12A9" w:rsidRPr="00EB0B2D"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r w:rsidR="00EB0B2D" w:rsidRPr="00EB0B2D">
        <w:rPr>
          <w:sz w:val="36"/>
          <w:szCs w:val="36"/>
        </w:rPr>
        <w:lastRenderedPageBreak/>
        <w:t>Obsah</w:t>
      </w:r>
    </w:p>
    <w:p w14:paraId="1D219117" w14:textId="77777777" w:rsidR="007C2A66" w:rsidRDefault="00EB0B2D" w:rsidP="00EB0B2D">
      <w:pPr>
        <w:pStyle w:val="TOC1"/>
        <w:ind w:firstLine="0"/>
        <w:jc w:val="left"/>
        <w:rPr>
          <w:b w:val="0"/>
          <w:sz w:val="36"/>
          <w:szCs w:val="36"/>
        </w:rPr>
        <w:sectPr w:rsidR="007C2A66" w:rsidSect="007C2A66">
          <w:footerReference w:type="default" r:id="rId8"/>
          <w:pgSz w:w="11906" w:h="16838"/>
          <w:pgMar w:top="1418" w:right="1134" w:bottom="1418" w:left="1985" w:header="709" w:footer="709" w:gutter="0"/>
          <w:pgNumType w:start="0"/>
          <w:cols w:space="708"/>
          <w:docGrid w:linePitch="360"/>
        </w:sectPr>
      </w:pPr>
      <w:r>
        <w:rPr>
          <w:b w:val="0"/>
          <w:szCs w:val="24"/>
          <w:u w:val="single"/>
        </w:rPr>
        <w:br w:type="page"/>
      </w:r>
      <w:r>
        <w:rPr>
          <w:b w:val="0"/>
          <w:sz w:val="36"/>
          <w:szCs w:val="36"/>
        </w:rPr>
        <w:lastRenderedPageBreak/>
        <w:t xml:space="preserve">Zoznam obrázkov </w:t>
      </w:r>
    </w:p>
    <w:p w14:paraId="2BC7CE7D" w14:textId="77777777" w:rsidR="00F63111" w:rsidRDefault="00916F94" w:rsidP="00215041">
      <w:pPr>
        <w:pStyle w:val="Heading1"/>
      </w:pPr>
      <w:bookmarkStart w:id="2" w:name="_Toc420447316"/>
      <w:bookmarkStart w:id="3" w:name="_Toc451883454"/>
      <w:r>
        <w:lastRenderedPageBreak/>
        <w:t>Úvod</w:t>
      </w:r>
      <w:bookmarkEnd w:id="2"/>
      <w:bookmarkEnd w:id="3"/>
    </w:p>
    <w:p w14:paraId="2B494E8E" w14:textId="77777777" w:rsidR="000361DF" w:rsidRDefault="00942FA1" w:rsidP="000361DF">
      <w:r>
        <w:t>Dovoľte mi aby som nadviazal na úvod z mojej bakalárskej práce, v ktorom spomí</w:t>
      </w:r>
      <w:r w:rsidR="006D58CF">
        <w:t xml:space="preserve">nam </w:t>
      </w:r>
      <w:r w:rsidR="00194BF4">
        <w:t>ako je čím ďalej náročnejšie udržať pozornosť dieťaťa štandardnými metódami výuky.</w:t>
      </w:r>
      <w:r w:rsidR="007D248A">
        <w:t xml:space="preserve"> Preto som sa rozhodol vytvoriť mobilnú aplikáciu na podporu výuky matematiky </w:t>
      </w:r>
      <w:proofErr w:type="spellStart"/>
      <w:r w:rsidR="007D248A">
        <w:t>Hejného</w:t>
      </w:r>
      <w:proofErr w:type="spellEnd"/>
      <w:r w:rsidR="007D248A">
        <w:t xml:space="preserve"> metódou. Pri testovaní aplikácie sme sa presvedčili, že tento spôsob výuky je pre žiakov zaujímavý</w:t>
      </w:r>
      <w:r w:rsidR="000361DF">
        <w:t xml:space="preserve"> a oplatí sa v ňom pokračovať</w:t>
      </w:r>
      <w:r w:rsidR="008E4823">
        <w:t xml:space="preserve">. Nakoľko sme ale objavili </w:t>
      </w:r>
      <w:r w:rsidR="00954DAB">
        <w:t>rozpor s</w:t>
      </w:r>
      <w:r w:rsidR="00AF10F2">
        <w:t> </w:t>
      </w:r>
      <w:proofErr w:type="spellStart"/>
      <w:r w:rsidR="00AF10F2">
        <w:t>Hejného</w:t>
      </w:r>
      <w:proofErr w:type="spellEnd"/>
      <w:r w:rsidR="00AF10F2">
        <w:t xml:space="preserve"> metódou, rozhodli sme sa, že cieľom Diplomovej práce bude vytvoriť platformu pre </w:t>
      </w:r>
      <w:proofErr w:type="spellStart"/>
      <w:r w:rsidR="00AF10F2">
        <w:t>kolaboratívnu</w:t>
      </w:r>
      <w:proofErr w:type="spellEnd"/>
      <w:r w:rsidR="00AF10F2">
        <w:t xml:space="preserve"> výuku matematiky, v</w:t>
      </w:r>
      <w:r w:rsidR="00752993">
        <w:t> </w:t>
      </w:r>
      <w:r w:rsidR="00AF10F2">
        <w:t>ktorej</w:t>
      </w:r>
      <w:r w:rsidR="00752993">
        <w:t xml:space="preserve"> bude</w:t>
      </w:r>
      <w:r w:rsidR="00AF10F2">
        <w:t xml:space="preserve"> tento rozpor odstránený.</w:t>
      </w:r>
      <w:r w:rsidR="000361DF">
        <w:t xml:space="preserve"> </w:t>
      </w:r>
    </w:p>
    <w:p w14:paraId="36575974" w14:textId="77777777" w:rsidR="000361DF" w:rsidRPr="001038A3" w:rsidRDefault="000361DF" w:rsidP="000361DF">
      <w:r>
        <w:t xml:space="preserve">Diplomovou prácou </w:t>
      </w:r>
      <w:r w:rsidR="00283316">
        <w:t>chceme</w:t>
      </w:r>
      <w:r>
        <w:t xml:space="preserve"> prispieť</w:t>
      </w:r>
      <w:r w:rsidR="008768DE">
        <w:t xml:space="preserve"> k používaniu tabletov</w:t>
      </w:r>
      <w:r w:rsidR="00C9078D">
        <w:t>.</w:t>
      </w:r>
      <w:r w:rsidR="008768DE">
        <w:t xml:space="preserve"> </w:t>
      </w:r>
      <w:r w:rsidR="00C9078D">
        <w:t>N</w:t>
      </w:r>
      <w:r w:rsidR="008768DE">
        <w:t xml:space="preserve">a </w:t>
      </w:r>
      <w:r w:rsidR="00AC5136">
        <w:t xml:space="preserve">vyučovacích hodinách matematiky </w:t>
      </w:r>
      <w:r w:rsidR="008768DE">
        <w:t>by si za pomoci našej aplikácie žiaci prvého stupňa základných škôl mohli precvičiť matematiku a zároveň sa podeliť o zaujímavé úlohy zo svojimi spolužiakmi.</w:t>
      </w:r>
      <w:r w:rsidR="004E267F">
        <w:t xml:space="preserve"> Zároveň do platformy pribudla aj rola učiteľa, ktor</w:t>
      </w:r>
      <w:r w:rsidR="004A75F5">
        <w:t>ý môže žiakom zadať rôzne úlohy</w:t>
      </w:r>
      <w:r w:rsidR="004E267F">
        <w:t xml:space="preserve"> a</w:t>
      </w:r>
      <w:r w:rsidR="004A75F5">
        <w:t xml:space="preserve"> zároveň</w:t>
      </w:r>
      <w:r w:rsidR="004E267F">
        <w:t xml:space="preserve"> kontrolovať ich aktivitu. Našou úlohou bude vytvoriť platformu, </w:t>
      </w:r>
      <w:r w:rsidR="00003A3C">
        <w:t xml:space="preserve">ktorá bude </w:t>
      </w:r>
      <w:r w:rsidR="004E267F">
        <w:t xml:space="preserve">pre žiaka </w:t>
      </w:r>
      <w:r w:rsidR="00003A3C">
        <w:t>ale</w:t>
      </w:r>
      <w:r w:rsidR="004E267F">
        <w:t xml:space="preserve"> aj pre učiteľa zaujímavá a intuitívna.</w:t>
      </w:r>
    </w:p>
    <w:p w14:paraId="500F9600" w14:textId="77777777" w:rsidR="006C250D" w:rsidRDefault="00367E02" w:rsidP="00124ECE">
      <w:pPr>
        <w:pStyle w:val="Heading1"/>
        <w:numPr>
          <w:ilvl w:val="0"/>
          <w:numId w:val="1"/>
        </w:numPr>
      </w:pPr>
      <w:bookmarkStart w:id="4" w:name="_Toc420447317"/>
      <w:bookmarkStart w:id="5" w:name="_Toc451883455"/>
      <w:r>
        <w:lastRenderedPageBreak/>
        <w:t>Analýza</w:t>
      </w:r>
      <w:bookmarkEnd w:id="4"/>
      <w:bookmarkEnd w:id="5"/>
    </w:p>
    <w:p w14:paraId="00FA5632" w14:textId="77777777" w:rsidR="004F136A" w:rsidRDefault="004F136A" w:rsidP="00124ECE">
      <w:pPr>
        <w:pStyle w:val="Heading2"/>
        <w:numPr>
          <w:ilvl w:val="1"/>
          <w:numId w:val="1"/>
        </w:numPr>
      </w:pPr>
      <w:bookmarkStart w:id="6" w:name="_Toc451883457"/>
      <w:r>
        <w:t>Podobné riešenia</w:t>
      </w:r>
      <w:bookmarkEnd w:id="6"/>
    </w:p>
    <w:p w14:paraId="1EC967A0" w14:textId="77777777" w:rsidR="004F136A" w:rsidRDefault="00550162" w:rsidP="00124ECE">
      <w:pPr>
        <w:pStyle w:val="Heading2"/>
        <w:numPr>
          <w:ilvl w:val="1"/>
          <w:numId w:val="1"/>
        </w:numPr>
      </w:pPr>
      <w:bookmarkStart w:id="7" w:name="_Toc451883463"/>
      <w:r>
        <w:t>Použité technológie</w:t>
      </w:r>
      <w:bookmarkEnd w:id="7"/>
    </w:p>
    <w:p w14:paraId="2F992617" w14:textId="77777777" w:rsidR="00514B2B" w:rsidRDefault="00325B0B" w:rsidP="00514B2B">
      <w:r>
        <w:t xml:space="preserve">Základom pre </w:t>
      </w:r>
      <w:proofErr w:type="spellStart"/>
      <w:r>
        <w:t>realtime-movú</w:t>
      </w:r>
      <w:proofErr w:type="spellEnd"/>
      <w:r>
        <w:t xml:space="preserve"> platformu bolo vhodne zvoliť technológie. Z dôvodu </w:t>
      </w:r>
      <w:proofErr w:type="spellStart"/>
      <w:r>
        <w:t>multiplatformovosti</w:t>
      </w:r>
      <w:proofErr w:type="spellEnd"/>
      <w:r>
        <w:t xml:space="preserve"> musela technológia na prenos dát mať podporu tak ako webového rozhrania, tak aj mobilných rozhraní (</w:t>
      </w:r>
      <w:proofErr w:type="spellStart"/>
      <w:r w:rsidR="00514B2B">
        <w:t>android</w:t>
      </w:r>
      <w:proofErr w:type="spellEnd"/>
      <w:r w:rsidR="00514B2B">
        <w:t xml:space="preserve">, </w:t>
      </w:r>
      <w:proofErr w:type="spellStart"/>
      <w:r w:rsidR="00514B2B">
        <w:t>i</w:t>
      </w:r>
      <w:r>
        <w:t>OS</w:t>
      </w:r>
      <w:proofErr w:type="spellEnd"/>
      <w:r>
        <w:t>).</w:t>
      </w:r>
      <w:r w:rsidR="00514B2B">
        <w:t xml:space="preserve"> Z tohoto dôvodu sa nám výber technológií značne zúžil. Rozhodovali sme sa medzi</w:t>
      </w:r>
      <w:r w:rsidR="00AE5676">
        <w:t xml:space="preserve"> variantom</w:t>
      </w:r>
      <w:r w:rsidR="00514B2B">
        <w:t xml:space="preserve"> </w:t>
      </w:r>
      <w:r w:rsidR="00AE5676">
        <w:t>(</w:t>
      </w:r>
      <w:r w:rsidR="00514B2B">
        <w:t>Node.js</w:t>
      </w:r>
      <w:r w:rsidR="00AE5676">
        <w:t>, SQL Databázou), ktorá</w:t>
      </w:r>
      <w:r w:rsidR="003072A5">
        <w:t xml:space="preserve"> bude napoj</w:t>
      </w:r>
      <w:r w:rsidR="00AE5676">
        <w:t xml:space="preserve">ená na aplikáciu za pomoci web servisov a technológiou </w:t>
      </w:r>
      <w:proofErr w:type="spellStart"/>
      <w:r w:rsidR="00AE5676">
        <w:t>Firebase</w:t>
      </w:r>
      <w:proofErr w:type="spellEnd"/>
      <w:r w:rsidR="00AE5676">
        <w:t xml:space="preserve"> od firmy </w:t>
      </w:r>
      <w:r w:rsidR="003072A5">
        <w:t>Google</w:t>
      </w:r>
      <w:r w:rsidR="00AE5676">
        <w:t xml:space="preserve">. </w:t>
      </w:r>
      <w:r w:rsidR="004A10DE">
        <w:t xml:space="preserve">Technológia </w:t>
      </w:r>
      <w:proofErr w:type="spellStart"/>
      <w:r w:rsidR="004A10DE">
        <w:t>Firebase</w:t>
      </w:r>
      <w:proofErr w:type="spellEnd"/>
      <w:r w:rsidR="004A10DE">
        <w:t xml:space="preserve"> zvíťazila nakoľko do jej použitia nebolo potrebne nijak viac investovať, nakoľko všetkými parametrami vyhovovala naším požiadavkám. Dokonca behom používania milo prekvapila a to ďalšou funkciou, ktorou bola autentifikácia.</w:t>
      </w:r>
    </w:p>
    <w:p w14:paraId="215711D8" w14:textId="77777777" w:rsidR="009622B7" w:rsidRDefault="009622B7" w:rsidP="009622B7">
      <w:pPr>
        <w:numPr>
          <w:ilvl w:val="2"/>
          <w:numId w:val="1"/>
        </w:numPr>
        <w:rPr>
          <w:b/>
          <w:sz w:val="28"/>
          <w:szCs w:val="28"/>
        </w:rPr>
      </w:pPr>
      <w:proofErr w:type="spellStart"/>
      <w:r w:rsidRPr="009622B7">
        <w:rPr>
          <w:b/>
          <w:sz w:val="28"/>
          <w:szCs w:val="28"/>
        </w:rPr>
        <w:t>Firebase</w:t>
      </w:r>
      <w:proofErr w:type="spellEnd"/>
    </w:p>
    <w:p w14:paraId="24544042" w14:textId="77777777" w:rsidR="009622B7" w:rsidRPr="003307BF" w:rsidRDefault="008A4378" w:rsidP="00F42E11">
      <w:pPr>
        <w:rPr>
          <w:szCs w:val="24"/>
        </w:rPr>
      </w:pPr>
      <w:proofErr w:type="spellStart"/>
      <w:r>
        <w:rPr>
          <w:szCs w:val="24"/>
        </w:rPr>
        <w:t>Firebase</w:t>
      </w:r>
      <w:proofErr w:type="spellEnd"/>
      <w:r>
        <w:rPr>
          <w:szCs w:val="24"/>
        </w:rPr>
        <w:t xml:space="preserve"> je webová a mobilná vývojárska platforma </w:t>
      </w:r>
      <w:proofErr w:type="spellStart"/>
      <w:r>
        <w:rPr>
          <w:szCs w:val="24"/>
        </w:rPr>
        <w:t>vyvynutá</w:t>
      </w:r>
      <w:proofErr w:type="spellEnd"/>
      <w:r>
        <w:rPr>
          <w:szCs w:val="24"/>
        </w:rPr>
        <w:t xml:space="preserve"> firmou </w:t>
      </w:r>
      <w:proofErr w:type="spellStart"/>
      <w:r>
        <w:rPr>
          <w:szCs w:val="24"/>
        </w:rPr>
        <w:t>Firebase</w:t>
      </w:r>
      <w:proofErr w:type="spellEnd"/>
      <w:r>
        <w:rPr>
          <w:szCs w:val="24"/>
        </w:rPr>
        <w:t xml:space="preserve">, </w:t>
      </w:r>
      <w:proofErr w:type="spellStart"/>
      <w:r>
        <w:rPr>
          <w:szCs w:val="24"/>
        </w:rPr>
        <w:t>Inc</w:t>
      </w:r>
      <w:proofErr w:type="spellEnd"/>
      <w:r>
        <w:rPr>
          <w:szCs w:val="24"/>
        </w:rPr>
        <w:t>.</w:t>
      </w:r>
      <w:r w:rsidR="000D444A">
        <w:rPr>
          <w:szCs w:val="24"/>
        </w:rPr>
        <w:t xml:space="preserve"> </w:t>
      </w:r>
      <w:proofErr w:type="spellStart"/>
      <w:r w:rsidR="00F85B22">
        <w:rPr>
          <w:szCs w:val="24"/>
        </w:rPr>
        <w:t>Firebase</w:t>
      </w:r>
      <w:proofErr w:type="spellEnd"/>
      <w:r w:rsidR="00F85B22">
        <w:rPr>
          <w:szCs w:val="24"/>
        </w:rPr>
        <w:t xml:space="preserve"> je </w:t>
      </w:r>
      <w:proofErr w:type="spellStart"/>
      <w:r w:rsidR="00F85B22">
        <w:rPr>
          <w:szCs w:val="24"/>
        </w:rPr>
        <w:t>Backend</w:t>
      </w:r>
      <w:proofErr w:type="spellEnd"/>
      <w:r w:rsidR="00F85B22">
        <w:rPr>
          <w:szCs w:val="24"/>
        </w:rPr>
        <w:t>-as-</w:t>
      </w:r>
      <w:proofErr w:type="spellStart"/>
      <w:r w:rsidR="00F85B22">
        <w:rPr>
          <w:szCs w:val="24"/>
        </w:rPr>
        <w:t>a.Service</w:t>
      </w:r>
      <w:proofErr w:type="spellEnd"/>
      <w:r w:rsidR="00F85B22">
        <w:rPr>
          <w:szCs w:val="24"/>
        </w:rPr>
        <w:t xml:space="preserve"> (</w:t>
      </w:r>
      <w:proofErr w:type="spellStart"/>
      <w:r w:rsidR="00F85B22">
        <w:rPr>
          <w:szCs w:val="24"/>
        </w:rPr>
        <w:t>BaaS</w:t>
      </w:r>
      <w:proofErr w:type="spellEnd"/>
      <w:r w:rsidR="00F85B22">
        <w:rPr>
          <w:szCs w:val="24"/>
        </w:rPr>
        <w:t>),</w:t>
      </w:r>
      <w:proofErr w:type="spellStart"/>
      <w:r w:rsidR="00F85B22">
        <w:rPr>
          <w:szCs w:val="24"/>
        </w:rPr>
        <w:t>vdaka</w:t>
      </w:r>
      <w:proofErr w:type="spellEnd"/>
      <w:r w:rsidR="00F85B22">
        <w:rPr>
          <w:szCs w:val="24"/>
        </w:rPr>
        <w:t xml:space="preserve"> čomu je </w:t>
      </w:r>
      <w:proofErr w:type="spellStart"/>
      <w:r w:rsidR="00F85B22">
        <w:rPr>
          <w:szCs w:val="24"/>
        </w:rPr>
        <w:t>firebase</w:t>
      </w:r>
      <w:proofErr w:type="spellEnd"/>
      <w:r w:rsidR="000D444A">
        <w:rPr>
          <w:szCs w:val="24"/>
        </w:rPr>
        <w:t xml:space="preserve"> </w:t>
      </w:r>
      <w:proofErr w:type="spellStart"/>
      <w:r w:rsidR="000D444A">
        <w:rPr>
          <w:szCs w:val="24"/>
        </w:rPr>
        <w:t>náš</w:t>
      </w:r>
      <w:r w:rsidR="00F85B22">
        <w:rPr>
          <w:szCs w:val="24"/>
        </w:rPr>
        <w:t>im</w:t>
      </w:r>
      <w:proofErr w:type="spellEnd"/>
      <w:r w:rsidR="000D444A">
        <w:rPr>
          <w:szCs w:val="24"/>
        </w:rPr>
        <w:t xml:space="preserve"> server</w:t>
      </w:r>
      <w:r w:rsidR="00F85B22">
        <w:rPr>
          <w:szCs w:val="24"/>
        </w:rPr>
        <w:t>om</w:t>
      </w:r>
      <w:r w:rsidR="000D444A">
        <w:rPr>
          <w:szCs w:val="24"/>
        </w:rPr>
        <w:t>,</w:t>
      </w:r>
      <w:r w:rsidR="00F85B22">
        <w:rPr>
          <w:szCs w:val="24"/>
        </w:rPr>
        <w:t xml:space="preserve"> API aj databázou.</w:t>
      </w:r>
      <w:r w:rsidR="00CD39D9">
        <w:rPr>
          <w:szCs w:val="24"/>
        </w:rPr>
        <w:t xml:space="preserve"> </w:t>
      </w:r>
      <w:proofErr w:type="spellStart"/>
      <w:r w:rsidR="00CD39D9">
        <w:rPr>
          <w:szCs w:val="24"/>
        </w:rPr>
        <w:t>Firebase</w:t>
      </w:r>
      <w:proofErr w:type="spellEnd"/>
      <w:r w:rsidR="00CD39D9">
        <w:rPr>
          <w:szCs w:val="24"/>
        </w:rPr>
        <w:t xml:space="preserve"> ma tieto komponenty. </w:t>
      </w:r>
    </w:p>
    <w:p w14:paraId="4F31E952" w14:textId="77777777" w:rsidR="00B1259A" w:rsidRPr="003307BF" w:rsidRDefault="00B1259A" w:rsidP="00B1259A">
      <w:pPr>
        <w:numPr>
          <w:ilvl w:val="0"/>
          <w:numId w:val="6"/>
        </w:numPr>
        <w:rPr>
          <w:i/>
          <w:szCs w:val="24"/>
        </w:rPr>
      </w:pPr>
      <w:proofErr w:type="spellStart"/>
      <w:r w:rsidRPr="003307BF">
        <w:rPr>
          <w:i/>
          <w:szCs w:val="24"/>
        </w:rPr>
        <w:t>Firebase</w:t>
      </w:r>
      <w:proofErr w:type="spellEnd"/>
      <w:r w:rsidRPr="003307BF">
        <w:rPr>
          <w:i/>
          <w:szCs w:val="24"/>
        </w:rPr>
        <w:t xml:space="preserve"> </w:t>
      </w:r>
      <w:proofErr w:type="spellStart"/>
      <w:r w:rsidRPr="003307BF">
        <w:rPr>
          <w:i/>
          <w:szCs w:val="24"/>
        </w:rPr>
        <w:t>Analytics</w:t>
      </w:r>
      <w:proofErr w:type="spellEnd"/>
    </w:p>
    <w:p w14:paraId="48D0DFF8" w14:textId="77777777" w:rsidR="00B1259A" w:rsidRPr="003307BF" w:rsidRDefault="00B1259A" w:rsidP="00B1259A">
      <w:pPr>
        <w:numPr>
          <w:ilvl w:val="0"/>
          <w:numId w:val="6"/>
        </w:numPr>
        <w:rPr>
          <w:szCs w:val="24"/>
        </w:rPr>
      </w:pPr>
      <w:proofErr w:type="spellStart"/>
      <w:r w:rsidRPr="003307BF">
        <w:rPr>
          <w:i/>
          <w:szCs w:val="24"/>
        </w:rPr>
        <w:t>Firebase</w:t>
      </w:r>
      <w:proofErr w:type="spellEnd"/>
      <w:r w:rsidRPr="003307BF">
        <w:rPr>
          <w:i/>
          <w:szCs w:val="24"/>
        </w:rPr>
        <w:t xml:space="preserve"> </w:t>
      </w:r>
      <w:proofErr w:type="spellStart"/>
      <w:r w:rsidRPr="003307BF">
        <w:rPr>
          <w:i/>
          <w:szCs w:val="24"/>
        </w:rPr>
        <w:t>Cloud</w:t>
      </w:r>
      <w:proofErr w:type="spellEnd"/>
      <w:r w:rsidRPr="003307BF">
        <w:rPr>
          <w:i/>
          <w:szCs w:val="24"/>
        </w:rPr>
        <w:t xml:space="preserve"> </w:t>
      </w:r>
      <w:proofErr w:type="spellStart"/>
      <w:r w:rsidRPr="003307BF">
        <w:rPr>
          <w:i/>
          <w:szCs w:val="24"/>
        </w:rPr>
        <w:t>Messaging</w:t>
      </w:r>
      <w:proofErr w:type="spellEnd"/>
    </w:p>
    <w:p w14:paraId="102D01EA" w14:textId="77777777" w:rsidR="00B1259A" w:rsidRPr="003307BF" w:rsidRDefault="00B1259A" w:rsidP="00B1259A">
      <w:pPr>
        <w:numPr>
          <w:ilvl w:val="0"/>
          <w:numId w:val="6"/>
        </w:numPr>
        <w:rPr>
          <w:szCs w:val="24"/>
        </w:rPr>
      </w:pPr>
      <w:proofErr w:type="spellStart"/>
      <w:r w:rsidRPr="003307BF">
        <w:rPr>
          <w:i/>
          <w:szCs w:val="24"/>
        </w:rPr>
        <w:t>Firebase</w:t>
      </w:r>
      <w:proofErr w:type="spellEnd"/>
      <w:r w:rsidRPr="003307BF">
        <w:rPr>
          <w:i/>
          <w:szCs w:val="24"/>
        </w:rPr>
        <w:t xml:space="preserve"> </w:t>
      </w:r>
      <w:proofErr w:type="spellStart"/>
      <w:r w:rsidRPr="003307BF">
        <w:rPr>
          <w:i/>
          <w:szCs w:val="24"/>
        </w:rPr>
        <w:t>Auth</w:t>
      </w:r>
      <w:proofErr w:type="spellEnd"/>
    </w:p>
    <w:p w14:paraId="29AF392A" w14:textId="77777777" w:rsidR="00B1259A" w:rsidRPr="003307BF" w:rsidRDefault="00B1259A" w:rsidP="00B1259A">
      <w:pPr>
        <w:numPr>
          <w:ilvl w:val="0"/>
          <w:numId w:val="6"/>
        </w:numPr>
        <w:rPr>
          <w:szCs w:val="24"/>
        </w:rPr>
      </w:pPr>
      <w:proofErr w:type="spellStart"/>
      <w:r w:rsidRPr="003307BF">
        <w:rPr>
          <w:i/>
          <w:szCs w:val="24"/>
        </w:rPr>
        <w:t>Firebase</w:t>
      </w:r>
      <w:proofErr w:type="spellEnd"/>
      <w:r w:rsidRPr="003307BF">
        <w:rPr>
          <w:i/>
          <w:szCs w:val="24"/>
        </w:rPr>
        <w:t xml:space="preserve"> </w:t>
      </w:r>
      <w:proofErr w:type="spellStart"/>
      <w:r w:rsidRPr="003307BF">
        <w:rPr>
          <w:i/>
          <w:szCs w:val="24"/>
        </w:rPr>
        <w:t>Database</w:t>
      </w:r>
      <w:proofErr w:type="spellEnd"/>
    </w:p>
    <w:p w14:paraId="4230BADA" w14:textId="77777777" w:rsidR="00B1259A" w:rsidRPr="003307BF" w:rsidRDefault="00B1259A" w:rsidP="00B1259A">
      <w:pPr>
        <w:numPr>
          <w:ilvl w:val="0"/>
          <w:numId w:val="6"/>
        </w:numPr>
        <w:rPr>
          <w:szCs w:val="24"/>
        </w:rPr>
      </w:pPr>
      <w:proofErr w:type="spellStart"/>
      <w:r w:rsidRPr="003307BF">
        <w:rPr>
          <w:i/>
          <w:szCs w:val="24"/>
        </w:rPr>
        <w:t>Firebase</w:t>
      </w:r>
      <w:proofErr w:type="spellEnd"/>
      <w:r w:rsidRPr="003307BF">
        <w:rPr>
          <w:i/>
          <w:szCs w:val="24"/>
        </w:rPr>
        <w:t xml:space="preserve"> </w:t>
      </w:r>
      <w:proofErr w:type="spellStart"/>
      <w:r w:rsidRPr="003307BF">
        <w:rPr>
          <w:i/>
          <w:szCs w:val="24"/>
        </w:rPr>
        <w:t>Storage</w:t>
      </w:r>
      <w:proofErr w:type="spellEnd"/>
    </w:p>
    <w:p w14:paraId="627D18AE" w14:textId="77777777" w:rsidR="00B1259A" w:rsidRPr="003307BF" w:rsidRDefault="00B1259A" w:rsidP="00B1259A">
      <w:pPr>
        <w:numPr>
          <w:ilvl w:val="0"/>
          <w:numId w:val="6"/>
        </w:numPr>
        <w:rPr>
          <w:szCs w:val="24"/>
        </w:rPr>
      </w:pPr>
      <w:proofErr w:type="spellStart"/>
      <w:r w:rsidRPr="003307BF">
        <w:rPr>
          <w:i/>
          <w:szCs w:val="24"/>
        </w:rPr>
        <w:t>Firebase</w:t>
      </w:r>
      <w:proofErr w:type="spellEnd"/>
      <w:r w:rsidRPr="003307BF">
        <w:rPr>
          <w:i/>
          <w:szCs w:val="24"/>
        </w:rPr>
        <w:t xml:space="preserve"> </w:t>
      </w:r>
      <w:proofErr w:type="spellStart"/>
      <w:r w:rsidRPr="003307BF">
        <w:rPr>
          <w:i/>
          <w:szCs w:val="24"/>
        </w:rPr>
        <w:t>Hosting</w:t>
      </w:r>
      <w:proofErr w:type="spellEnd"/>
    </w:p>
    <w:p w14:paraId="7428C318" w14:textId="77777777" w:rsidR="00B1259A" w:rsidRPr="003307BF" w:rsidRDefault="00B1259A" w:rsidP="00B1259A">
      <w:pPr>
        <w:numPr>
          <w:ilvl w:val="0"/>
          <w:numId w:val="6"/>
        </w:numPr>
        <w:rPr>
          <w:szCs w:val="24"/>
        </w:rPr>
      </w:pPr>
      <w:proofErr w:type="spellStart"/>
      <w:r w:rsidRPr="003307BF">
        <w:rPr>
          <w:i/>
          <w:szCs w:val="24"/>
        </w:rPr>
        <w:t>Firebase</w:t>
      </w:r>
      <w:proofErr w:type="spellEnd"/>
      <w:r w:rsidRPr="003307BF">
        <w:rPr>
          <w:i/>
          <w:szCs w:val="24"/>
        </w:rPr>
        <w:t xml:space="preserve"> Test </w:t>
      </w:r>
      <w:proofErr w:type="spellStart"/>
      <w:r w:rsidRPr="003307BF">
        <w:rPr>
          <w:i/>
          <w:szCs w:val="24"/>
        </w:rPr>
        <w:t>Lab</w:t>
      </w:r>
      <w:proofErr w:type="spellEnd"/>
      <w:r w:rsidRPr="003307BF">
        <w:rPr>
          <w:i/>
          <w:szCs w:val="24"/>
        </w:rPr>
        <w:t xml:space="preserve"> </w:t>
      </w:r>
      <w:proofErr w:type="spellStart"/>
      <w:r w:rsidRPr="003307BF">
        <w:rPr>
          <w:i/>
          <w:szCs w:val="24"/>
        </w:rPr>
        <w:t>for</w:t>
      </w:r>
      <w:proofErr w:type="spellEnd"/>
      <w:r w:rsidRPr="003307BF">
        <w:rPr>
          <w:i/>
          <w:szCs w:val="24"/>
        </w:rPr>
        <w:t xml:space="preserve"> Android</w:t>
      </w:r>
    </w:p>
    <w:p w14:paraId="5AD16189" w14:textId="77777777" w:rsidR="003307BF" w:rsidRPr="00CD39D9" w:rsidRDefault="00B1259A" w:rsidP="00D340FE">
      <w:pPr>
        <w:numPr>
          <w:ilvl w:val="0"/>
          <w:numId w:val="6"/>
        </w:numPr>
        <w:rPr>
          <w:szCs w:val="24"/>
        </w:rPr>
      </w:pPr>
      <w:proofErr w:type="spellStart"/>
      <w:r w:rsidRPr="003307BF">
        <w:rPr>
          <w:i/>
          <w:szCs w:val="24"/>
        </w:rPr>
        <w:t>Firebase</w:t>
      </w:r>
      <w:proofErr w:type="spellEnd"/>
      <w:r w:rsidRPr="003307BF">
        <w:rPr>
          <w:i/>
          <w:szCs w:val="24"/>
        </w:rPr>
        <w:t xml:space="preserve"> </w:t>
      </w:r>
      <w:proofErr w:type="spellStart"/>
      <w:r w:rsidRPr="003307BF">
        <w:rPr>
          <w:i/>
          <w:szCs w:val="24"/>
        </w:rPr>
        <w:t>Crash</w:t>
      </w:r>
      <w:proofErr w:type="spellEnd"/>
      <w:r w:rsidRPr="003307BF">
        <w:rPr>
          <w:i/>
          <w:szCs w:val="24"/>
        </w:rPr>
        <w:t xml:space="preserve"> </w:t>
      </w:r>
      <w:proofErr w:type="spellStart"/>
      <w:r w:rsidRPr="003307BF">
        <w:rPr>
          <w:i/>
          <w:szCs w:val="24"/>
        </w:rPr>
        <w:t>Reporting</w:t>
      </w:r>
      <w:proofErr w:type="spellEnd"/>
    </w:p>
    <w:p w14:paraId="2D979B50" w14:textId="77777777" w:rsidR="00A611F4" w:rsidRPr="00CD39D9" w:rsidRDefault="00CD39D9" w:rsidP="00CD39D9">
      <w:pPr>
        <w:rPr>
          <w:szCs w:val="24"/>
        </w:rPr>
      </w:pPr>
      <w:r w:rsidRPr="00CD39D9">
        <w:rPr>
          <w:szCs w:val="24"/>
        </w:rPr>
        <w:t xml:space="preserve">Tieto komponenty </w:t>
      </w:r>
      <w:proofErr w:type="spellStart"/>
      <w:r w:rsidRPr="00CD39D9">
        <w:rPr>
          <w:szCs w:val="24"/>
        </w:rPr>
        <w:t>môžme</w:t>
      </w:r>
      <w:proofErr w:type="spellEnd"/>
      <w:r w:rsidRPr="00CD39D9">
        <w:rPr>
          <w:szCs w:val="24"/>
        </w:rPr>
        <w:t xml:space="preserve"> </w:t>
      </w:r>
      <w:proofErr w:type="spellStart"/>
      <w:r w:rsidRPr="00CD39D9">
        <w:rPr>
          <w:szCs w:val="24"/>
        </w:rPr>
        <w:t>využivať</w:t>
      </w:r>
      <w:proofErr w:type="spellEnd"/>
      <w:r w:rsidRPr="00CD39D9">
        <w:rPr>
          <w:szCs w:val="24"/>
        </w:rPr>
        <w:t xml:space="preserve"> jednotlivo ale aj ako jeden celok. </w:t>
      </w:r>
      <w:r w:rsidR="00A611F4" w:rsidRPr="00CD39D9">
        <w:rPr>
          <w:szCs w:val="24"/>
        </w:rPr>
        <w:t xml:space="preserve">V našej práci využívame </w:t>
      </w:r>
      <w:proofErr w:type="spellStart"/>
      <w:r w:rsidR="00A611F4" w:rsidRPr="00CD39D9">
        <w:rPr>
          <w:szCs w:val="24"/>
        </w:rPr>
        <w:t>Firebase</w:t>
      </w:r>
      <w:proofErr w:type="spellEnd"/>
      <w:r w:rsidR="00A611F4" w:rsidRPr="00CD39D9">
        <w:rPr>
          <w:szCs w:val="24"/>
        </w:rPr>
        <w:t xml:space="preserve"> </w:t>
      </w:r>
      <w:proofErr w:type="spellStart"/>
      <w:r w:rsidR="00A611F4" w:rsidRPr="00CD39D9">
        <w:rPr>
          <w:szCs w:val="24"/>
        </w:rPr>
        <w:t>Auth</w:t>
      </w:r>
      <w:proofErr w:type="spellEnd"/>
      <w:r w:rsidR="00A611F4" w:rsidRPr="00CD39D9">
        <w:rPr>
          <w:szCs w:val="24"/>
        </w:rPr>
        <w:t xml:space="preserve"> a </w:t>
      </w:r>
      <w:proofErr w:type="spellStart"/>
      <w:r w:rsidR="00A611F4" w:rsidRPr="00CD39D9">
        <w:rPr>
          <w:szCs w:val="24"/>
        </w:rPr>
        <w:t>Firebase</w:t>
      </w:r>
      <w:proofErr w:type="spellEnd"/>
      <w:r w:rsidR="00A611F4" w:rsidRPr="00CD39D9">
        <w:rPr>
          <w:szCs w:val="24"/>
        </w:rPr>
        <w:t xml:space="preserve"> </w:t>
      </w:r>
      <w:proofErr w:type="spellStart"/>
      <w:r w:rsidR="00A611F4" w:rsidRPr="00CD39D9">
        <w:rPr>
          <w:szCs w:val="24"/>
        </w:rPr>
        <w:t>Database</w:t>
      </w:r>
      <w:proofErr w:type="spellEnd"/>
      <w:r w:rsidR="00A611F4" w:rsidRPr="00CD39D9">
        <w:rPr>
          <w:szCs w:val="24"/>
        </w:rPr>
        <w:t>.</w:t>
      </w:r>
    </w:p>
    <w:p w14:paraId="2C2E1E09" w14:textId="77777777" w:rsidR="00337CE6" w:rsidRDefault="00337CE6" w:rsidP="00A611F4">
      <w:pPr>
        <w:rPr>
          <w:szCs w:val="24"/>
        </w:rPr>
      </w:pPr>
      <w:proofErr w:type="spellStart"/>
      <w:r w:rsidRPr="00337CE6">
        <w:rPr>
          <w:i/>
          <w:szCs w:val="24"/>
        </w:rPr>
        <w:t>Firebase</w:t>
      </w:r>
      <w:proofErr w:type="spellEnd"/>
      <w:r>
        <w:rPr>
          <w:i/>
          <w:szCs w:val="24"/>
        </w:rPr>
        <w:t xml:space="preserve"> </w:t>
      </w:r>
      <w:proofErr w:type="spellStart"/>
      <w:r>
        <w:rPr>
          <w:i/>
          <w:szCs w:val="24"/>
        </w:rPr>
        <w:t>Auth</w:t>
      </w:r>
      <w:proofErr w:type="spellEnd"/>
      <w:r>
        <w:rPr>
          <w:i/>
          <w:szCs w:val="24"/>
        </w:rPr>
        <w:t xml:space="preserve"> –</w:t>
      </w:r>
      <w:r>
        <w:rPr>
          <w:szCs w:val="24"/>
        </w:rPr>
        <w:t xml:space="preserve"> je služba, ktorá dokáže autentizovať používateľov pomocou kódu na strane klienta. </w:t>
      </w:r>
      <w:r w:rsidR="00974A79">
        <w:rPr>
          <w:szCs w:val="24"/>
        </w:rPr>
        <w:t xml:space="preserve">Táto služba ďalej podporuje poskytovateľov sociálnych služieb Google, </w:t>
      </w:r>
      <w:r w:rsidR="00974A79">
        <w:rPr>
          <w:szCs w:val="24"/>
        </w:rPr>
        <w:lastRenderedPageBreak/>
        <w:t>Twitter, Facebook a </w:t>
      </w:r>
      <w:proofErr w:type="spellStart"/>
      <w:r w:rsidR="00974A79">
        <w:rPr>
          <w:szCs w:val="24"/>
        </w:rPr>
        <w:t>GitHub</w:t>
      </w:r>
      <w:proofErr w:type="spellEnd"/>
      <w:r w:rsidR="00974A79">
        <w:rPr>
          <w:szCs w:val="24"/>
        </w:rPr>
        <w:t>.</w:t>
      </w:r>
      <w:r w:rsidR="00740C19">
        <w:rPr>
          <w:szCs w:val="24"/>
        </w:rPr>
        <w:t xml:space="preserve"> Služba obsahuje aj správu používateľov</w:t>
      </w:r>
      <w:r w:rsidR="00ED3EAF">
        <w:rPr>
          <w:szCs w:val="24"/>
        </w:rPr>
        <w:t xml:space="preserve">, pomocou ktorej sa je možné prihlasovať </w:t>
      </w:r>
      <w:r w:rsidR="00794444">
        <w:rPr>
          <w:szCs w:val="24"/>
        </w:rPr>
        <w:t>prostredníctvom e-mailu a hesla uloženého v </w:t>
      </w:r>
      <w:proofErr w:type="spellStart"/>
      <w:r w:rsidR="00794444">
        <w:rPr>
          <w:szCs w:val="24"/>
        </w:rPr>
        <w:t>Firebase</w:t>
      </w:r>
      <w:proofErr w:type="spellEnd"/>
      <w:r w:rsidR="00794444">
        <w:rPr>
          <w:szCs w:val="24"/>
        </w:rPr>
        <w:t>.</w:t>
      </w:r>
    </w:p>
    <w:p w14:paraId="00430E2C" w14:textId="77777777" w:rsidR="00794444" w:rsidRPr="00BA5144" w:rsidRDefault="00794444" w:rsidP="00A611F4">
      <w:pPr>
        <w:rPr>
          <w:szCs w:val="24"/>
        </w:rPr>
      </w:pPr>
      <w:proofErr w:type="spellStart"/>
      <w:r>
        <w:rPr>
          <w:i/>
          <w:szCs w:val="24"/>
        </w:rPr>
        <w:t>Firebase</w:t>
      </w:r>
      <w:proofErr w:type="spellEnd"/>
      <w:r>
        <w:rPr>
          <w:i/>
          <w:szCs w:val="24"/>
        </w:rPr>
        <w:t xml:space="preserve"> </w:t>
      </w:r>
      <w:proofErr w:type="spellStart"/>
      <w:r>
        <w:rPr>
          <w:i/>
          <w:szCs w:val="24"/>
        </w:rPr>
        <w:t>Database</w:t>
      </w:r>
      <w:proofErr w:type="spellEnd"/>
      <w:r>
        <w:rPr>
          <w:i/>
          <w:szCs w:val="24"/>
        </w:rPr>
        <w:t xml:space="preserve"> </w:t>
      </w:r>
      <w:r w:rsidR="00BA5144">
        <w:rPr>
          <w:i/>
          <w:szCs w:val="24"/>
        </w:rPr>
        <w:t>–</w:t>
      </w:r>
      <w:r>
        <w:rPr>
          <w:i/>
          <w:szCs w:val="24"/>
        </w:rPr>
        <w:t xml:space="preserve"> </w:t>
      </w:r>
      <w:r w:rsidR="00BA5144" w:rsidRPr="00BA5144">
        <w:rPr>
          <w:szCs w:val="24"/>
        </w:rPr>
        <w:t xml:space="preserve">je </w:t>
      </w:r>
      <w:proofErr w:type="spellStart"/>
      <w:r w:rsidR="00BA5144" w:rsidRPr="00BA5144">
        <w:rPr>
          <w:szCs w:val="24"/>
        </w:rPr>
        <w:t>realtime</w:t>
      </w:r>
      <w:proofErr w:type="spellEnd"/>
      <w:r w:rsidR="00BA5144" w:rsidRPr="00BA5144">
        <w:rPr>
          <w:szCs w:val="24"/>
        </w:rPr>
        <w:t xml:space="preserve"> databáza.</w:t>
      </w:r>
      <w:r w:rsidR="00BA5144">
        <w:rPr>
          <w:szCs w:val="24"/>
        </w:rPr>
        <w:t xml:space="preserve"> Služba poskytuje rozhranie API</w:t>
      </w:r>
      <w:r w:rsidR="00B45362">
        <w:rPr>
          <w:szCs w:val="24"/>
        </w:rPr>
        <w:t xml:space="preserve"> </w:t>
      </w:r>
      <w:proofErr w:type="spellStart"/>
      <w:r w:rsidR="00B45362">
        <w:rPr>
          <w:szCs w:val="24"/>
        </w:rPr>
        <w:t>umožnujúce</w:t>
      </w:r>
      <w:proofErr w:type="spellEnd"/>
      <w:r w:rsidR="00B45362">
        <w:rPr>
          <w:szCs w:val="24"/>
        </w:rPr>
        <w:t xml:space="preserve"> synchronizáciu dát medzi klientmi a ukladaním dát na </w:t>
      </w:r>
      <w:proofErr w:type="spellStart"/>
      <w:r w:rsidR="00B45362">
        <w:rPr>
          <w:szCs w:val="24"/>
        </w:rPr>
        <w:t>cloudových</w:t>
      </w:r>
      <w:proofErr w:type="spellEnd"/>
      <w:r w:rsidR="00B45362">
        <w:rPr>
          <w:szCs w:val="24"/>
        </w:rPr>
        <w:t xml:space="preserve"> úložiskách spoločnosti </w:t>
      </w:r>
      <w:proofErr w:type="spellStart"/>
      <w:r w:rsidR="00B45362">
        <w:rPr>
          <w:szCs w:val="24"/>
        </w:rPr>
        <w:t>Firebase</w:t>
      </w:r>
      <w:proofErr w:type="spellEnd"/>
      <w:r w:rsidR="00B45362">
        <w:rPr>
          <w:szCs w:val="24"/>
        </w:rPr>
        <w:t>.</w:t>
      </w:r>
      <w:r w:rsidR="00056CBC">
        <w:rPr>
          <w:szCs w:val="24"/>
        </w:rPr>
        <w:t xml:space="preserve"> Databáza je dostupná pomocou rozhrania REST API a väzieb na pár </w:t>
      </w:r>
      <w:proofErr w:type="spellStart"/>
      <w:r w:rsidR="00056CBC">
        <w:rPr>
          <w:szCs w:val="24"/>
        </w:rPr>
        <w:t>javascriptových</w:t>
      </w:r>
      <w:proofErr w:type="spellEnd"/>
      <w:r w:rsidR="00056CBC">
        <w:rPr>
          <w:szCs w:val="24"/>
        </w:rPr>
        <w:t xml:space="preserve"> </w:t>
      </w:r>
      <w:proofErr w:type="spellStart"/>
      <w:r w:rsidR="00056CBC">
        <w:rPr>
          <w:szCs w:val="24"/>
        </w:rPr>
        <w:t>frameworkov</w:t>
      </w:r>
      <w:proofErr w:type="spellEnd"/>
      <w:r w:rsidR="00056CBC">
        <w:rPr>
          <w:szCs w:val="24"/>
        </w:rPr>
        <w:t xml:space="preserve"> (</w:t>
      </w:r>
      <w:proofErr w:type="spellStart"/>
      <w:r w:rsidR="00056CBC">
        <w:rPr>
          <w:szCs w:val="24"/>
        </w:rPr>
        <w:t>AngularJS</w:t>
      </w:r>
      <w:proofErr w:type="spellEnd"/>
      <w:r w:rsidR="00056CBC">
        <w:rPr>
          <w:szCs w:val="24"/>
        </w:rPr>
        <w:t xml:space="preserve">, </w:t>
      </w:r>
      <w:proofErr w:type="spellStart"/>
      <w:r w:rsidR="00056CBC">
        <w:rPr>
          <w:szCs w:val="24"/>
        </w:rPr>
        <w:t>React</w:t>
      </w:r>
      <w:proofErr w:type="spellEnd"/>
      <w:r w:rsidR="00056CBC">
        <w:rPr>
          <w:szCs w:val="24"/>
        </w:rPr>
        <w:t xml:space="preserve">). Spoločnosť dodáva aj klientske knižnice, ktoré umožňujú integráciu s aplikáciami Java, </w:t>
      </w:r>
      <w:proofErr w:type="spellStart"/>
      <w:r w:rsidR="00056CBC">
        <w:rPr>
          <w:szCs w:val="24"/>
        </w:rPr>
        <w:t>Objective</w:t>
      </w:r>
      <w:proofErr w:type="spellEnd"/>
      <w:r w:rsidR="00056CBC">
        <w:rPr>
          <w:szCs w:val="24"/>
        </w:rPr>
        <w:t xml:space="preserve">-C, JavaScript, Android, </w:t>
      </w:r>
      <w:proofErr w:type="spellStart"/>
      <w:r w:rsidR="00056CBC">
        <w:rPr>
          <w:szCs w:val="24"/>
        </w:rPr>
        <w:t>iOS</w:t>
      </w:r>
      <w:proofErr w:type="spellEnd"/>
      <w:r w:rsidR="00056CBC">
        <w:rPr>
          <w:szCs w:val="24"/>
        </w:rPr>
        <w:t xml:space="preserve">, Node.js, </w:t>
      </w:r>
      <w:proofErr w:type="spellStart"/>
      <w:r w:rsidR="00056CBC">
        <w:rPr>
          <w:szCs w:val="24"/>
        </w:rPr>
        <w:t>swift</w:t>
      </w:r>
      <w:proofErr w:type="spellEnd"/>
      <w:r w:rsidR="00056CBC">
        <w:rPr>
          <w:szCs w:val="24"/>
        </w:rPr>
        <w:t xml:space="preserve">, </w:t>
      </w:r>
      <w:proofErr w:type="spellStart"/>
      <w:r w:rsidR="00056CBC">
        <w:rPr>
          <w:szCs w:val="24"/>
        </w:rPr>
        <w:t>Unity</w:t>
      </w:r>
      <w:proofErr w:type="spellEnd"/>
      <w:r w:rsidR="00056CBC">
        <w:rPr>
          <w:szCs w:val="24"/>
        </w:rPr>
        <w:t xml:space="preserve">. </w:t>
      </w:r>
      <w:r w:rsidR="0080407B">
        <w:rPr>
          <w:szCs w:val="24"/>
        </w:rPr>
        <w:t>Vývojári používajúci databázu v reálnom čase</w:t>
      </w:r>
      <w:r w:rsidR="009457E5">
        <w:rPr>
          <w:szCs w:val="24"/>
        </w:rPr>
        <w:t xml:space="preserve">, majú možnosť zabezpečiť </w:t>
      </w:r>
      <w:r w:rsidR="0080407B">
        <w:rPr>
          <w:szCs w:val="24"/>
        </w:rPr>
        <w:t xml:space="preserve">si svoje dáta </w:t>
      </w:r>
      <w:r w:rsidR="009457E5">
        <w:rPr>
          <w:szCs w:val="24"/>
        </w:rPr>
        <w:t>radou</w:t>
      </w:r>
      <w:r w:rsidR="0080407B">
        <w:rPr>
          <w:szCs w:val="24"/>
        </w:rPr>
        <w:t xml:space="preserve"> bezpečnostných </w:t>
      </w:r>
      <w:r w:rsidR="009457E5">
        <w:rPr>
          <w:szCs w:val="24"/>
        </w:rPr>
        <w:t xml:space="preserve">nastavení </w:t>
      </w:r>
      <w:r w:rsidR="0080407B">
        <w:rPr>
          <w:szCs w:val="24"/>
        </w:rPr>
        <w:t>na strane servera.</w:t>
      </w:r>
    </w:p>
    <w:p w14:paraId="27836BBA" w14:textId="77777777" w:rsidR="005D7823" w:rsidRPr="00E83F03" w:rsidRDefault="00D340FE" w:rsidP="00E83F03">
      <w:pPr>
        <w:numPr>
          <w:ilvl w:val="2"/>
          <w:numId w:val="1"/>
        </w:numPr>
        <w:rPr>
          <w:b/>
          <w:sz w:val="28"/>
          <w:szCs w:val="28"/>
        </w:rPr>
      </w:pPr>
      <w:proofErr w:type="spellStart"/>
      <w:r>
        <w:rPr>
          <w:b/>
          <w:sz w:val="28"/>
          <w:szCs w:val="28"/>
        </w:rPr>
        <w:t>Unity</w:t>
      </w:r>
      <w:proofErr w:type="spellEnd"/>
      <w:r w:rsidR="00E83F03">
        <w:rPr>
          <w:b/>
          <w:sz w:val="28"/>
          <w:szCs w:val="28"/>
        </w:rPr>
        <w:t xml:space="preserve"> 3D</w:t>
      </w:r>
    </w:p>
    <w:p w14:paraId="77C88BD2" w14:textId="77777777" w:rsidR="00E83F03" w:rsidRPr="00883A9B" w:rsidRDefault="00E83F03" w:rsidP="00883A9B">
      <w:proofErr w:type="spellStart"/>
      <w:r>
        <w:t>Unity</w:t>
      </w:r>
      <w:proofErr w:type="spellEnd"/>
      <w:r>
        <w:t xml:space="preserve"> 3D je multiplatformový herný </w:t>
      </w:r>
      <w:proofErr w:type="spellStart"/>
      <w:r>
        <w:t>engine</w:t>
      </w:r>
      <w:proofErr w:type="spellEnd"/>
      <w:r>
        <w:t xml:space="preserve">, ktorý bol vytvorený firmou </w:t>
      </w:r>
      <w:proofErr w:type="spellStart"/>
      <w:r>
        <w:t>Unity</w:t>
      </w:r>
      <w:proofErr w:type="spellEnd"/>
      <w:r>
        <w:t xml:space="preserve"> Technologies. Táto platforma sa používa na vývoj hier pre počítače, konzoly, </w:t>
      </w:r>
      <w:r w:rsidR="009F54C3">
        <w:t>VR</w:t>
      </w:r>
      <w:r w:rsidR="009F54C3">
        <w:rPr>
          <w:lang w:val="en-US"/>
        </w:rPr>
        <w:t>/</w:t>
      </w:r>
      <w:r w:rsidR="009F54C3">
        <w:t xml:space="preserve">AR, </w:t>
      </w:r>
      <w:r>
        <w:t xml:space="preserve">mobilné zariadenia. </w:t>
      </w:r>
      <w:r w:rsidR="00883A9B">
        <w:t xml:space="preserve">Prvoplánovo bola platforma </w:t>
      </w:r>
      <w:r w:rsidR="00AB6B1F">
        <w:t>vyvinutá</w:t>
      </w:r>
      <w:r w:rsidR="00883A9B">
        <w:t xml:space="preserve"> pre Apple, no časom sa rozšírila o </w:t>
      </w:r>
      <w:r w:rsidR="00AB6B1F">
        <w:t>ďalšie</w:t>
      </w:r>
      <w:r w:rsidR="00883A9B">
        <w:t xml:space="preserve"> platformy. </w:t>
      </w:r>
      <w:proofErr w:type="spellStart"/>
      <w:r w:rsidR="001D1D4B">
        <w:t>Unity</w:t>
      </w:r>
      <w:proofErr w:type="spellEnd"/>
      <w:r w:rsidR="001D1D4B">
        <w:t xml:space="preserve"> 3D je </w:t>
      </w:r>
      <w:r w:rsidR="00AB6B1F">
        <w:t>zaujímavé</w:t>
      </w:r>
      <w:r w:rsidR="001D1D4B">
        <w:t xml:space="preserve"> hlavne vďaka podpore </w:t>
      </w:r>
      <w:proofErr w:type="spellStart"/>
      <w:r w:rsidR="001D1D4B">
        <w:t>mutltiplatformosti</w:t>
      </w:r>
      <w:proofErr w:type="spellEnd"/>
      <w:r w:rsidR="001D1D4B">
        <w:t xml:space="preserve">. Platformy, ktoré </w:t>
      </w:r>
      <w:proofErr w:type="spellStart"/>
      <w:r w:rsidR="001D1D4B">
        <w:t>Unity</w:t>
      </w:r>
      <w:proofErr w:type="spellEnd"/>
      <w:r w:rsidR="001D1D4B">
        <w:t xml:space="preserve"> podporuje sú Windows, OSX, Android, </w:t>
      </w:r>
      <w:proofErr w:type="spellStart"/>
      <w:r w:rsidR="001D1D4B">
        <w:t>iOS</w:t>
      </w:r>
      <w:proofErr w:type="spellEnd"/>
      <w:r w:rsidR="001D1D4B">
        <w:t xml:space="preserve">, BlackBerry, Windows </w:t>
      </w:r>
      <w:proofErr w:type="spellStart"/>
      <w:r w:rsidR="001D1D4B">
        <w:t>Phone</w:t>
      </w:r>
      <w:proofErr w:type="spellEnd"/>
      <w:r w:rsidR="001D1D4B">
        <w:t xml:space="preserve"> 8 a platformy herných konzol.</w:t>
      </w:r>
    </w:p>
    <w:p w14:paraId="63A8E9ED" w14:textId="77777777" w:rsidR="00086052" w:rsidRPr="00C95A26" w:rsidRDefault="00086052" w:rsidP="003307BF">
      <w:pPr>
        <w:numPr>
          <w:ilvl w:val="2"/>
          <w:numId w:val="1"/>
        </w:numPr>
        <w:rPr>
          <w:b/>
          <w:sz w:val="28"/>
          <w:szCs w:val="28"/>
        </w:rPr>
      </w:pPr>
      <w:r>
        <w:rPr>
          <w:b/>
          <w:sz w:val="28"/>
          <w:szCs w:val="28"/>
        </w:rPr>
        <w:t>C</w:t>
      </w:r>
      <w:r>
        <w:rPr>
          <w:b/>
          <w:sz w:val="28"/>
          <w:szCs w:val="28"/>
          <w:lang w:val="en-US"/>
        </w:rPr>
        <w:t>#</w:t>
      </w:r>
    </w:p>
    <w:p w14:paraId="62232600" w14:textId="77777777" w:rsidR="00C95A26" w:rsidRPr="00E740D4" w:rsidRDefault="00C95A26" w:rsidP="00E740D4">
      <w:r>
        <w:t>C</w:t>
      </w:r>
      <w:r>
        <w:rPr>
          <w:lang w:val="en-US"/>
        </w:rPr>
        <w:t>#</w:t>
      </w:r>
      <w:r w:rsidR="001C603C">
        <w:rPr>
          <w:lang w:val="en-US"/>
        </w:rPr>
        <w:t xml:space="preserve"> </w:t>
      </w:r>
      <w:r w:rsidR="001C603C">
        <w:t xml:space="preserve">(v angličtine c </w:t>
      </w:r>
      <w:proofErr w:type="spellStart"/>
      <w:r w:rsidR="001C603C">
        <w:t>sharp</w:t>
      </w:r>
      <w:proofErr w:type="spellEnd"/>
      <w:r w:rsidR="001C603C">
        <w:t xml:space="preserve"> – výslovnosť </w:t>
      </w:r>
      <w:proofErr w:type="spellStart"/>
      <w:r w:rsidR="001C603C">
        <w:t>sí</w:t>
      </w:r>
      <w:proofErr w:type="spellEnd"/>
      <w:r w:rsidR="001C603C">
        <w:t xml:space="preserve"> </w:t>
      </w:r>
      <w:proofErr w:type="spellStart"/>
      <w:r w:rsidR="001C603C">
        <w:t>šarp</w:t>
      </w:r>
      <w:proofErr w:type="spellEnd"/>
      <w:r w:rsidR="001C603C">
        <w:t>)</w:t>
      </w:r>
      <w:r>
        <w:t xml:space="preserve"> je objektovo – orientovaný programovací jazyk</w:t>
      </w:r>
      <w:r w:rsidR="00087C04">
        <w:t>. Tento jazyk bol</w:t>
      </w:r>
      <w:r>
        <w:t xml:space="preserve"> vyvinutý spoločnosťou Microsoft.</w:t>
      </w:r>
      <w:r w:rsidR="00087C04">
        <w:t xml:space="preserve"> Základom nového jazyka C</w:t>
      </w:r>
      <w:r w:rsidR="00087C04">
        <w:rPr>
          <w:lang w:val="en-US"/>
        </w:rPr>
        <w:t>#</w:t>
      </w:r>
      <w:r w:rsidR="00087C04">
        <w:t xml:space="preserve"> sa stali jazyky Java a C++</w:t>
      </w:r>
      <w:r>
        <w:t>.</w:t>
      </w:r>
      <w:r w:rsidR="00087C04">
        <w:t xml:space="preserve"> </w:t>
      </w:r>
      <w:r w:rsidR="007001DD">
        <w:t xml:space="preserve"> Jazyk C</w:t>
      </w:r>
      <w:r w:rsidR="007001DD">
        <w:rPr>
          <w:lang w:val="en-US"/>
        </w:rPr>
        <w:t xml:space="preserve"># </w:t>
      </w:r>
      <w:r w:rsidR="007001DD">
        <w:t xml:space="preserve">bol vyvíjaný </w:t>
      </w:r>
      <w:r w:rsidR="00E740D4">
        <w:t>s úmyslom spojiť silu jazyka C++ s možnosťou rýchleho programovania.</w:t>
      </w:r>
    </w:p>
    <w:p w14:paraId="7975C655" w14:textId="77777777" w:rsidR="00F42E11" w:rsidRDefault="00D340FE" w:rsidP="00186AF8">
      <w:pPr>
        <w:numPr>
          <w:ilvl w:val="2"/>
          <w:numId w:val="1"/>
        </w:numPr>
        <w:rPr>
          <w:b/>
          <w:sz w:val="28"/>
          <w:szCs w:val="28"/>
        </w:rPr>
      </w:pPr>
      <w:proofErr w:type="spellStart"/>
      <w:r>
        <w:rPr>
          <w:b/>
          <w:sz w:val="28"/>
          <w:szCs w:val="28"/>
        </w:rPr>
        <w:t>Nette</w:t>
      </w:r>
      <w:proofErr w:type="spellEnd"/>
      <w:r w:rsidR="00720169">
        <w:rPr>
          <w:b/>
          <w:sz w:val="28"/>
          <w:szCs w:val="28"/>
        </w:rPr>
        <w:t xml:space="preserve"> </w:t>
      </w:r>
      <w:proofErr w:type="spellStart"/>
      <w:r w:rsidR="00720169">
        <w:rPr>
          <w:b/>
          <w:sz w:val="28"/>
          <w:szCs w:val="28"/>
        </w:rPr>
        <w:t>Framework</w:t>
      </w:r>
      <w:proofErr w:type="spellEnd"/>
    </w:p>
    <w:p w14:paraId="3646A025" w14:textId="77777777" w:rsidR="00186AF8" w:rsidRPr="00186AF8" w:rsidRDefault="00186AF8" w:rsidP="00186AF8">
      <w:pPr>
        <w:rPr>
          <w:b/>
          <w:sz w:val="28"/>
          <w:szCs w:val="28"/>
        </w:rPr>
      </w:pPr>
      <w:proofErr w:type="spellStart"/>
      <w:r>
        <w:rPr>
          <w:szCs w:val="24"/>
        </w:rPr>
        <w:t>Nette</w:t>
      </w:r>
      <w:proofErr w:type="spellEnd"/>
      <w:r>
        <w:rPr>
          <w:szCs w:val="24"/>
        </w:rPr>
        <w:t xml:space="preserve"> </w:t>
      </w:r>
      <w:proofErr w:type="spellStart"/>
      <w:r>
        <w:rPr>
          <w:szCs w:val="24"/>
        </w:rPr>
        <w:t>Framework</w:t>
      </w:r>
      <w:proofErr w:type="spellEnd"/>
      <w:r>
        <w:rPr>
          <w:szCs w:val="24"/>
        </w:rPr>
        <w:t xml:space="preserve"> je </w:t>
      </w:r>
      <w:proofErr w:type="spellStart"/>
      <w:r>
        <w:rPr>
          <w:szCs w:val="24"/>
        </w:rPr>
        <w:t>open</w:t>
      </w:r>
      <w:proofErr w:type="spellEnd"/>
      <w:r>
        <w:rPr>
          <w:szCs w:val="24"/>
        </w:rPr>
        <w:t xml:space="preserve"> </w:t>
      </w:r>
      <w:proofErr w:type="spellStart"/>
      <w:r>
        <w:rPr>
          <w:szCs w:val="24"/>
        </w:rPr>
        <w:t>source</w:t>
      </w:r>
      <w:proofErr w:type="spellEnd"/>
      <w:r>
        <w:rPr>
          <w:szCs w:val="24"/>
        </w:rPr>
        <w:t xml:space="preserve"> </w:t>
      </w:r>
      <w:proofErr w:type="spellStart"/>
      <w:r>
        <w:rPr>
          <w:szCs w:val="24"/>
        </w:rPr>
        <w:t>framework</w:t>
      </w:r>
      <w:proofErr w:type="spellEnd"/>
      <w:r>
        <w:rPr>
          <w:szCs w:val="24"/>
        </w:rPr>
        <w:t xml:space="preserve"> na tvorbu webových stránok v PHP. </w:t>
      </w:r>
      <w:proofErr w:type="spellStart"/>
      <w:r>
        <w:rPr>
          <w:szCs w:val="24"/>
        </w:rPr>
        <w:t>Framework</w:t>
      </w:r>
      <w:proofErr w:type="spellEnd"/>
      <w:r>
        <w:rPr>
          <w:szCs w:val="24"/>
        </w:rPr>
        <w:t xml:space="preserve"> je zameraný na eliminovanie bezpečnostných hrozieb. Podporuje AJAX, DRY, KISS, MVC a znovu použiteľnosť kódu. </w:t>
      </w:r>
      <w:proofErr w:type="spellStart"/>
      <w:r>
        <w:rPr>
          <w:szCs w:val="24"/>
        </w:rPr>
        <w:t>Nette</w:t>
      </w:r>
      <w:proofErr w:type="spellEnd"/>
      <w:r>
        <w:rPr>
          <w:szCs w:val="24"/>
        </w:rPr>
        <w:t xml:space="preserve"> je z väčšej časti postavený na používaní komponent a využíva udalosťami riadené programovanie.</w:t>
      </w:r>
    </w:p>
    <w:p w14:paraId="4E7A6942" w14:textId="77777777" w:rsidR="00D340FE" w:rsidRDefault="002331EA" w:rsidP="00D340FE">
      <w:pPr>
        <w:numPr>
          <w:ilvl w:val="2"/>
          <w:numId w:val="1"/>
        </w:numPr>
        <w:rPr>
          <w:b/>
          <w:sz w:val="28"/>
          <w:szCs w:val="28"/>
        </w:rPr>
      </w:pPr>
      <w:proofErr w:type="spellStart"/>
      <w:r>
        <w:rPr>
          <w:b/>
          <w:sz w:val="28"/>
          <w:szCs w:val="28"/>
        </w:rPr>
        <w:t>jQ</w:t>
      </w:r>
      <w:r w:rsidR="00D340FE">
        <w:rPr>
          <w:b/>
          <w:sz w:val="28"/>
          <w:szCs w:val="28"/>
        </w:rPr>
        <w:t>uery</w:t>
      </w:r>
      <w:proofErr w:type="spellEnd"/>
    </w:p>
    <w:p w14:paraId="4924DD32" w14:textId="77777777" w:rsidR="00597C21" w:rsidRDefault="002331EA" w:rsidP="00092945">
      <w:pPr>
        <w:rPr>
          <w:szCs w:val="24"/>
        </w:rPr>
      </w:pPr>
      <w:proofErr w:type="spellStart"/>
      <w:r>
        <w:rPr>
          <w:szCs w:val="24"/>
        </w:rPr>
        <w:lastRenderedPageBreak/>
        <w:t>jQ</w:t>
      </w:r>
      <w:r w:rsidR="00597C21">
        <w:rPr>
          <w:szCs w:val="24"/>
        </w:rPr>
        <w:t>uery</w:t>
      </w:r>
      <w:proofErr w:type="spellEnd"/>
      <w:r w:rsidR="00597C21">
        <w:rPr>
          <w:szCs w:val="24"/>
        </w:rPr>
        <w:t xml:space="preserve"> je </w:t>
      </w:r>
      <w:r w:rsidR="00092945">
        <w:rPr>
          <w:szCs w:val="24"/>
        </w:rPr>
        <w:t xml:space="preserve">jednoduchšia </w:t>
      </w:r>
      <w:proofErr w:type="spellStart"/>
      <w:r w:rsidR="00092945">
        <w:rPr>
          <w:szCs w:val="24"/>
        </w:rPr>
        <w:t>javascriptová</w:t>
      </w:r>
      <w:proofErr w:type="spellEnd"/>
      <w:r w:rsidR="00092945">
        <w:rPr>
          <w:szCs w:val="24"/>
        </w:rPr>
        <w:t xml:space="preserve"> knižnica, riadiaca sa pravidlom (</w:t>
      </w:r>
      <w:r w:rsidR="00092945" w:rsidRPr="00092945">
        <w:rPr>
          <w:szCs w:val="24"/>
        </w:rPr>
        <w:t>"</w:t>
      </w:r>
      <w:proofErr w:type="spellStart"/>
      <w:r w:rsidR="00092945" w:rsidRPr="00092945">
        <w:rPr>
          <w:szCs w:val="24"/>
        </w:rPr>
        <w:t>write</w:t>
      </w:r>
      <w:proofErr w:type="spellEnd"/>
      <w:r w:rsidR="00092945" w:rsidRPr="00092945">
        <w:rPr>
          <w:szCs w:val="24"/>
        </w:rPr>
        <w:t xml:space="preserve"> </w:t>
      </w:r>
      <w:proofErr w:type="spellStart"/>
      <w:r w:rsidR="00092945" w:rsidRPr="00092945">
        <w:rPr>
          <w:szCs w:val="24"/>
        </w:rPr>
        <w:t>less</w:t>
      </w:r>
      <w:proofErr w:type="spellEnd"/>
      <w:r w:rsidR="00092945" w:rsidRPr="00092945">
        <w:rPr>
          <w:szCs w:val="24"/>
        </w:rPr>
        <w:t>, do more"</w:t>
      </w:r>
      <w:r w:rsidR="00092945">
        <w:rPr>
          <w:szCs w:val="24"/>
        </w:rPr>
        <w:t>). Účelom knižnice je uľahčiť používanie JS na našich web stránkach.</w:t>
      </w:r>
      <w:r w:rsidR="00E6509E">
        <w:rPr>
          <w:szCs w:val="24"/>
        </w:rPr>
        <w:t xml:space="preserve"> </w:t>
      </w:r>
      <w:r>
        <w:rPr>
          <w:szCs w:val="24"/>
        </w:rPr>
        <w:t>S </w:t>
      </w:r>
      <w:proofErr w:type="spellStart"/>
      <w:r>
        <w:rPr>
          <w:szCs w:val="24"/>
        </w:rPr>
        <w:t>j</w:t>
      </w:r>
      <w:r w:rsidR="00862506">
        <w:rPr>
          <w:szCs w:val="24"/>
        </w:rPr>
        <w:t>Q</w:t>
      </w:r>
      <w:r>
        <w:rPr>
          <w:szCs w:val="24"/>
        </w:rPr>
        <w:t>uery</w:t>
      </w:r>
      <w:proofErr w:type="spellEnd"/>
      <w:r>
        <w:rPr>
          <w:szCs w:val="24"/>
        </w:rPr>
        <w:t xml:space="preserve"> dokážeme nahradiť veľa riadkov kódu volaním na jeden riadok s identickou funkcionalitou. </w:t>
      </w:r>
      <w:proofErr w:type="spellStart"/>
      <w:r w:rsidR="00862506">
        <w:rPr>
          <w:szCs w:val="24"/>
        </w:rPr>
        <w:t>jQuery</w:t>
      </w:r>
      <w:proofErr w:type="spellEnd"/>
      <w:r w:rsidR="00862506">
        <w:rPr>
          <w:szCs w:val="24"/>
        </w:rPr>
        <w:t xml:space="preserve"> taktiež dokáže zjednodušiť komplikované </w:t>
      </w:r>
      <w:proofErr w:type="spellStart"/>
      <w:r w:rsidR="00862506">
        <w:rPr>
          <w:szCs w:val="24"/>
        </w:rPr>
        <w:t>AJAXové</w:t>
      </w:r>
      <w:proofErr w:type="spellEnd"/>
      <w:r w:rsidR="00862506">
        <w:rPr>
          <w:szCs w:val="24"/>
        </w:rPr>
        <w:t xml:space="preserve"> volania alebo manipuláciu s DOM. Knižnica </w:t>
      </w:r>
      <w:proofErr w:type="spellStart"/>
      <w:r w:rsidR="00862506">
        <w:rPr>
          <w:szCs w:val="24"/>
        </w:rPr>
        <w:t>jQuery</w:t>
      </w:r>
      <w:proofErr w:type="spellEnd"/>
      <w:r w:rsidR="00862506">
        <w:rPr>
          <w:szCs w:val="24"/>
        </w:rPr>
        <w:t xml:space="preserve"> obsahuje:</w:t>
      </w:r>
    </w:p>
    <w:p w14:paraId="2646A74D" w14:textId="77777777" w:rsidR="00862506" w:rsidRPr="00862506" w:rsidRDefault="00862506" w:rsidP="00862506">
      <w:pPr>
        <w:numPr>
          <w:ilvl w:val="0"/>
          <w:numId w:val="8"/>
        </w:numPr>
        <w:rPr>
          <w:szCs w:val="24"/>
        </w:rPr>
      </w:pPr>
      <w:r>
        <w:rPr>
          <w:i/>
          <w:szCs w:val="24"/>
        </w:rPr>
        <w:t>Mani</w:t>
      </w:r>
      <w:bookmarkStart w:id="8" w:name="_GoBack"/>
      <w:bookmarkEnd w:id="8"/>
      <w:r>
        <w:rPr>
          <w:i/>
          <w:szCs w:val="24"/>
        </w:rPr>
        <w:t>puláciu s DOM/HTML</w:t>
      </w:r>
    </w:p>
    <w:p w14:paraId="7F8CEA2B" w14:textId="77777777" w:rsidR="00862506" w:rsidRPr="00935A8C" w:rsidRDefault="00862506" w:rsidP="00862506">
      <w:pPr>
        <w:numPr>
          <w:ilvl w:val="0"/>
          <w:numId w:val="8"/>
        </w:numPr>
        <w:rPr>
          <w:szCs w:val="24"/>
        </w:rPr>
      </w:pPr>
      <w:r>
        <w:rPr>
          <w:i/>
          <w:szCs w:val="24"/>
        </w:rPr>
        <w:t>Manipuláciu s</w:t>
      </w:r>
      <w:r w:rsidR="00935A8C">
        <w:rPr>
          <w:i/>
          <w:szCs w:val="24"/>
        </w:rPr>
        <w:t> </w:t>
      </w:r>
      <w:r>
        <w:rPr>
          <w:i/>
          <w:szCs w:val="24"/>
        </w:rPr>
        <w:t>CSS</w:t>
      </w:r>
    </w:p>
    <w:p w14:paraId="5C007279" w14:textId="77777777" w:rsidR="00935A8C" w:rsidRPr="00935A8C" w:rsidRDefault="00935A8C" w:rsidP="00862506">
      <w:pPr>
        <w:numPr>
          <w:ilvl w:val="0"/>
          <w:numId w:val="8"/>
        </w:numPr>
        <w:rPr>
          <w:szCs w:val="24"/>
        </w:rPr>
      </w:pPr>
      <w:r>
        <w:rPr>
          <w:i/>
          <w:szCs w:val="24"/>
        </w:rPr>
        <w:t>Html udalosti</w:t>
      </w:r>
    </w:p>
    <w:p w14:paraId="183479BB" w14:textId="77777777" w:rsidR="00935A8C" w:rsidRPr="00935A8C" w:rsidRDefault="00935A8C" w:rsidP="00862506">
      <w:pPr>
        <w:numPr>
          <w:ilvl w:val="0"/>
          <w:numId w:val="8"/>
        </w:numPr>
        <w:rPr>
          <w:szCs w:val="24"/>
        </w:rPr>
      </w:pPr>
      <w:r>
        <w:rPr>
          <w:i/>
          <w:szCs w:val="24"/>
        </w:rPr>
        <w:t>Efekty a animácie</w:t>
      </w:r>
    </w:p>
    <w:p w14:paraId="302EB262" w14:textId="77777777" w:rsidR="009622B7" w:rsidRPr="009142F6" w:rsidRDefault="00935A8C" w:rsidP="009142F6">
      <w:pPr>
        <w:numPr>
          <w:ilvl w:val="0"/>
          <w:numId w:val="8"/>
        </w:numPr>
        <w:rPr>
          <w:szCs w:val="24"/>
        </w:rPr>
      </w:pPr>
      <w:r>
        <w:rPr>
          <w:i/>
          <w:szCs w:val="24"/>
        </w:rPr>
        <w:t>AJAX</w:t>
      </w:r>
    </w:p>
    <w:p w14:paraId="0A7E1CF7" w14:textId="77777777" w:rsidR="00550162" w:rsidRDefault="00550162" w:rsidP="00124ECE">
      <w:pPr>
        <w:pStyle w:val="Heading1"/>
        <w:numPr>
          <w:ilvl w:val="0"/>
          <w:numId w:val="1"/>
        </w:numPr>
      </w:pPr>
      <w:bookmarkStart w:id="9" w:name="_Toc451883468"/>
      <w:r>
        <w:lastRenderedPageBreak/>
        <w:t>Návrh</w:t>
      </w:r>
      <w:bookmarkEnd w:id="9"/>
    </w:p>
    <w:p w14:paraId="2329EE86" w14:textId="77777777" w:rsidR="003A6A7F" w:rsidRDefault="003A6A7F" w:rsidP="00124ECE">
      <w:pPr>
        <w:pStyle w:val="Heading2"/>
        <w:numPr>
          <w:ilvl w:val="1"/>
          <w:numId w:val="1"/>
        </w:numPr>
      </w:pPr>
      <w:bookmarkStart w:id="10" w:name="_Toc451883469"/>
      <w:r>
        <w:t>Špecifikácia</w:t>
      </w:r>
      <w:bookmarkEnd w:id="10"/>
    </w:p>
    <w:p w14:paraId="1AB04666" w14:textId="77777777" w:rsidR="00A87C4D" w:rsidRDefault="003A6A7F" w:rsidP="00A87C4D">
      <w:pPr>
        <w:pStyle w:val="Heading3"/>
        <w:numPr>
          <w:ilvl w:val="2"/>
          <w:numId w:val="1"/>
        </w:numPr>
      </w:pPr>
      <w:bookmarkStart w:id="11" w:name="_Toc451883470"/>
      <w:r>
        <w:t>Cieľ projektu</w:t>
      </w:r>
      <w:bookmarkEnd w:id="11"/>
    </w:p>
    <w:p w14:paraId="778987F9" w14:textId="77777777" w:rsidR="00633279" w:rsidRPr="00633279" w:rsidRDefault="00DC485C" w:rsidP="00310091">
      <w:r>
        <w:t xml:space="preserve">Cieľom </w:t>
      </w:r>
      <w:r w:rsidR="00421397">
        <w:t>práce</w:t>
      </w:r>
      <w:r>
        <w:t xml:space="preserve"> je vytvoriť platformu pre vyučovanie matematiky </w:t>
      </w:r>
      <w:proofErr w:type="spellStart"/>
      <w:r>
        <w:t>Hejného</w:t>
      </w:r>
      <w:proofErr w:type="spellEnd"/>
      <w:r>
        <w:t xml:space="preserve"> metódou</w:t>
      </w:r>
      <w:r w:rsidR="00B9333F">
        <w:t xml:space="preserve">, pomocou ktorej budú môcť žiaci spolupracovať. </w:t>
      </w:r>
      <w:r w:rsidR="00100916">
        <w:t xml:space="preserve">Platforma používateľom umožní zdieľať úlohy, ktoré im vygeneruje aplikácia ale aj tie, ktoré si sami vytvoria. </w:t>
      </w:r>
      <w:r w:rsidR="001A3E15">
        <w:t>V našej aplikácii sa nezabudlo ani na učiteľov, pre ktorých sú pripravené funkcie ako sledovanie aktivity a zadávanie úloh žiakom.</w:t>
      </w:r>
    </w:p>
    <w:p w14:paraId="72326240" w14:textId="77777777" w:rsidR="003A6A7F" w:rsidRDefault="003A6A7F" w:rsidP="00124ECE">
      <w:pPr>
        <w:pStyle w:val="Heading3"/>
        <w:numPr>
          <w:ilvl w:val="2"/>
          <w:numId w:val="1"/>
        </w:numPr>
      </w:pPr>
      <w:bookmarkStart w:id="12" w:name="_Toc451883471"/>
      <w:r>
        <w:t>Cieľová skupina</w:t>
      </w:r>
      <w:bookmarkEnd w:id="12"/>
    </w:p>
    <w:p w14:paraId="11F028C4" w14:textId="77777777" w:rsidR="003A6A7F" w:rsidRDefault="00B9333F" w:rsidP="00D340FE">
      <w:r>
        <w:t xml:space="preserve">Cieľovou skupinou sú </w:t>
      </w:r>
      <w:r w:rsidR="002825FD">
        <w:t xml:space="preserve">všetci </w:t>
      </w:r>
      <w:r>
        <w:t>žiaci prvého stupňa základných škôl a ich učitelia</w:t>
      </w:r>
      <w:r w:rsidR="002825FD">
        <w:t xml:space="preserve"> nezávisle od toho akým spôsobom </w:t>
      </w:r>
      <w:r w:rsidR="009650F1">
        <w:t xml:space="preserve">sa </w:t>
      </w:r>
      <w:r w:rsidR="002825FD">
        <w:t>na školách vyučuj</w:t>
      </w:r>
      <w:r w:rsidR="009650F1">
        <w:t>e</w:t>
      </w:r>
      <w:r>
        <w:t>.</w:t>
      </w:r>
      <w:r w:rsidR="009650F1">
        <w:t xml:space="preserve"> Nakoľko časť aplikácie je nezávislá od </w:t>
      </w:r>
      <w:r w:rsidR="00175082">
        <w:t>pripojenia na internet, môžu aplikáciu využívať aj deti v predškolskom veku.</w:t>
      </w:r>
    </w:p>
    <w:p w14:paraId="45588FE4" w14:textId="77777777" w:rsidR="003A6A7F" w:rsidRDefault="009A4C65" w:rsidP="00124ECE">
      <w:pPr>
        <w:pStyle w:val="Heading2"/>
        <w:numPr>
          <w:ilvl w:val="1"/>
          <w:numId w:val="1"/>
        </w:numPr>
      </w:pPr>
      <w:r>
        <w:t>Mobilná aplikácia – návrh</w:t>
      </w:r>
    </w:p>
    <w:p w14:paraId="7194E981" w14:textId="77777777" w:rsidR="009A4C65" w:rsidRDefault="009A4C65" w:rsidP="009A4C65">
      <w:r>
        <w:t xml:space="preserve">Je určená pre žiakov základných škôl. Po spustení </w:t>
      </w:r>
      <w:r w:rsidR="0094050D">
        <w:t>budú mať žiaci na výber medzi online a </w:t>
      </w:r>
      <w:proofErr w:type="spellStart"/>
      <w:r w:rsidR="0094050D">
        <w:t>offline</w:t>
      </w:r>
      <w:proofErr w:type="spellEnd"/>
      <w:r w:rsidR="0094050D">
        <w:t xml:space="preserve"> verziou aplikácie.</w:t>
      </w:r>
      <w:r w:rsidR="00503C34">
        <w:t xml:space="preserve"> Po zvolení online verzie sa spraví overenie či používateľ je prihlásený alebo nie. Po tejto kontrole môžu nastať 3 scenáre. Prvým scenárom je, že žiak už je prihlásený. Vtedy sa stiahnu dáta prihláseného používateľa z DB a načíta sa nám scéna výberu triedy. V prípade, ak žiak nie je prihlásený zobrazí sa nám scéna prihlásiť a tretím scenárom je nezaregistrovaný používateľ. V tomto prípade sa zobrazí scéna prihlásiť a žiak musí vyplniť krátky registračný formulár.</w:t>
      </w:r>
      <w:r w:rsidR="008F2CA1">
        <w:t xml:space="preserve"> Po prihlásení/registrácii</w:t>
      </w:r>
      <w:r w:rsidR="00503C34">
        <w:t xml:space="preserve"> </w:t>
      </w:r>
      <w:r>
        <w:t>sa užívateľovi</w:t>
      </w:r>
      <w:r w:rsidR="008A48BD">
        <w:t xml:space="preserve"> (žiakovi)</w:t>
      </w:r>
      <w:r>
        <w:t xml:space="preserve"> zobrazí možnosť vstúpiť do triedy v prípade že sa už nachádza v nejakej z</w:t>
      </w:r>
      <w:r w:rsidR="00AB6286">
        <w:t> </w:t>
      </w:r>
      <w:r>
        <w:t>tried</w:t>
      </w:r>
      <w:r w:rsidR="00AB6286">
        <w:t>,</w:t>
      </w:r>
      <w:r>
        <w:t xml:space="preserve"> </w:t>
      </w:r>
      <w:r w:rsidR="00AB6286">
        <w:t>ak sa žiak nenachádza v žiadnej triede</w:t>
      </w:r>
      <w:r>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t>. Po vstúpení do triedy bude mať používateľ k dispozícii tú istú</w:t>
      </w:r>
      <w:r w:rsidR="00180711">
        <w:t xml:space="preserve"> funkcionalitu ako neprihlásený, ktorá je rozšírená </w:t>
      </w:r>
      <w:r>
        <w:t>o</w:t>
      </w:r>
      <w:r w:rsidR="00180711">
        <w:t> </w:t>
      </w:r>
      <w:proofErr w:type="spellStart"/>
      <w:r>
        <w:t>blackboard</w:t>
      </w:r>
      <w:proofErr w:type="spellEnd"/>
      <w:r w:rsidR="00180711">
        <w:t xml:space="preserve"> (tabuľu)</w:t>
      </w:r>
      <w:r>
        <w:t xml:space="preserve"> a zdieľan</w:t>
      </w:r>
      <w:r w:rsidR="00180711">
        <w:t xml:space="preserve">ie úloh. Po otvorení </w:t>
      </w:r>
      <w:proofErr w:type="spellStart"/>
      <w:r w:rsidR="00180711">
        <w:t>blackboard</w:t>
      </w:r>
      <w:proofErr w:type="spellEnd"/>
      <w:r>
        <w:t xml:space="preserve"> sa žiakovi zobrazia všetky úlohy</w:t>
      </w:r>
      <w:r w:rsidR="00180711">
        <w:t>,</w:t>
      </w:r>
      <w:r>
        <w:t xml:space="preserve"> ktoré zadal učiteľ ale aj úlohy,</w:t>
      </w:r>
      <w:r w:rsidR="008F2CA1">
        <w:t xml:space="preserve"> </w:t>
      </w:r>
      <w:r>
        <w:t>ktoré si zadávajú žiaci medzi sebou.</w:t>
      </w:r>
    </w:p>
    <w:p w14:paraId="26305391" w14:textId="77777777" w:rsidR="008F2CA1" w:rsidRDefault="001B01F1" w:rsidP="008F2CA1">
      <w:r>
        <w:lastRenderedPageBreak/>
        <w:t xml:space="preserve">Druhou hlavnou časťou </w:t>
      </w:r>
      <w:r w:rsidR="00516C2E">
        <w:t xml:space="preserve">našej práce je funkcia </w:t>
      </w:r>
      <w:proofErr w:type="spellStart"/>
      <w:r w:rsidR="00516C2E">
        <w:t>Shared</w:t>
      </w:r>
      <w:proofErr w:type="spellEnd"/>
      <w:r w:rsidR="00516C2E">
        <w:t xml:space="preserve"> </w:t>
      </w:r>
      <w:proofErr w:type="spellStart"/>
      <w:r w:rsidR="00516C2E">
        <w:t>with</w:t>
      </w:r>
      <w:proofErr w:type="spellEnd"/>
      <w:r w:rsidR="00516C2E">
        <w:t xml:space="preserve"> ... (Zdieľať s ...), cieľom tejto funkcionality je aby žiaci svoje úlohy riešili spolu (Jedna úloha, ktorú rieši niekoľko žiakov na viacerých tabletoch).  Hlavným cieľom u tejto funkcie bolo ju navrhnúť tak aby sme neprenášali obrovské dáta</w:t>
      </w:r>
      <w:r w:rsidR="008F2CA1">
        <w:t>,</w:t>
      </w:r>
      <w:r w:rsidR="00516C2E">
        <w:t xml:space="preserve"> nakoľko táto funkcia musí mať podporu </w:t>
      </w:r>
      <w:proofErr w:type="spellStart"/>
      <w:r w:rsidR="00516C2E">
        <w:t>real</w:t>
      </w:r>
      <w:proofErr w:type="spellEnd"/>
      <w:r w:rsidR="00516C2E">
        <w:t xml:space="preserve"> </w:t>
      </w:r>
      <w:proofErr w:type="spellStart"/>
      <w:r w:rsidR="00516C2E">
        <w:t>time</w:t>
      </w:r>
      <w:proofErr w:type="spellEnd"/>
      <w:r w:rsidR="00516C2E">
        <w:t>.</w:t>
      </w:r>
    </w:p>
    <w:p w14:paraId="4DFF19B6" w14:textId="77127D47" w:rsidR="00E25A10" w:rsidRDefault="00E25A10" w:rsidP="008F2CA1">
      <w:r>
        <w:rPr>
          <w:noProof/>
        </w:rPr>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64553573" w:rsidR="00E25A10" w:rsidRPr="00686B3B" w:rsidRDefault="00E25A10" w:rsidP="00E25A10">
                            <w:pPr>
                              <w:pStyle w:val="Caption"/>
                              <w:rPr>
                                <w:noProof/>
                                <w:szCs w:val="22"/>
                              </w:rPr>
                            </w:pPr>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5CF7F1" id="_x0000_t202" coordsize="21600,21600" o:spt="202" path="m0,0l0,21600,21600,21600,21600,0xe">
                <v:stroke joinstyle="miter"/>
                <v:path gradientshapeok="t" o:connecttype="rect"/>
              </v:shapetype>
              <v:shape id="Text Box 2" o:spid="_x0000_s1026"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" stroked="f">
                <v:textbox style="mso-fit-shape-to-text:t" inset="0,0,0,0">
                  <w:txbxContent>
                    <w:p w14:paraId="1176E0F7" w14:textId="64553573" w:rsidR="00E25A10" w:rsidRPr="00686B3B" w:rsidRDefault="00E25A10" w:rsidP="00E25A10">
                      <w:pPr>
                        <w:pStyle w:val="Caption"/>
                        <w:rPr>
                          <w:noProof/>
                          <w:szCs w:val="22"/>
                        </w:rPr>
                      </w:pPr>
                      <w:r>
                        <w:t xml:space="preserve">Obrázok </w:t>
                      </w:r>
                      <w:r>
                        <w:fldChar w:fldCharType="begin"/>
                      </w:r>
                      <w:r>
                        <w:instrText xml:space="preserve"> SEQ Obrázok \* ARABIC </w:instrText>
                      </w:r>
                      <w:r>
                        <w:fldChar w:fldCharType="separate"/>
                      </w:r>
                      <w:r>
                        <w:rPr>
                          <w:noProof/>
                        </w:rPr>
                        <w:t>1</w:t>
                      </w:r>
                      <w:r>
                        <w:fldChar w:fldCharType="end"/>
                      </w:r>
                      <w:r>
                        <w:t xml:space="preserve"> Návrh komunikácie</w:t>
                      </w:r>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9">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7029754" w14:textId="77777777" w:rsidR="0094050D" w:rsidRDefault="008F2CA1" w:rsidP="0094050D">
      <w:pPr>
        <w:pStyle w:val="Heading3"/>
        <w:numPr>
          <w:ilvl w:val="2"/>
          <w:numId w:val="1"/>
        </w:numPr>
      </w:pPr>
      <w:r>
        <w:t>Návrh databázy</w:t>
      </w:r>
    </w:p>
    <w:p w14:paraId="29742717" w14:textId="77777777" w:rsidR="008F2CA1" w:rsidRDefault="008F2CA1" w:rsidP="008F2CA1">
      <w:pPr>
        <w:pStyle w:val="Heading3"/>
        <w:numPr>
          <w:ilvl w:val="2"/>
          <w:numId w:val="1"/>
        </w:numPr>
      </w:pPr>
      <w:r>
        <w:t>Návrh prihlásenie</w:t>
      </w:r>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aktualizácia aplikácie. V prípade, ak prihlasovanie z nejakej príčiny zlyhá bude mu príčina oznámená formou informatívneho výpisu.</w:t>
      </w:r>
    </w:p>
    <w:p w14:paraId="408AB33E" w14:textId="4E5E3986" w:rsidR="002534E4" w:rsidRDefault="00FA6DC1" w:rsidP="008F2CA1">
      <w:r>
        <w:rPr>
          <w:noProof/>
        </w:rPr>
        <w:lastRenderedPageBreak/>
        <mc:AlternateContent>
          <mc:Choice Requires="wps">
            <w:drawing>
              <wp:anchor distT="0" distB="0" distL="114300" distR="114300" simplePos="0" relativeHeight="251663360" behindDoc="0" locked="0" layoutInCell="1" allowOverlap="1" wp14:anchorId="0FD1A1E0" wp14:editId="783BB9D5">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55C8C050" w:rsidR="00FA6DC1" w:rsidRPr="00C32704" w:rsidRDefault="00FA6DC1" w:rsidP="00FA6DC1">
                            <w:pPr>
                              <w:pStyle w:val="Caption"/>
                              <w:rPr>
                                <w:noProof/>
                                <w:szCs w:val="22"/>
                              </w:rPr>
                            </w:pPr>
                            <w:r>
                              <w:t xml:space="preserve">Obrázok </w:t>
                            </w:r>
                            <w:r>
                              <w:fldChar w:fldCharType="begin"/>
                            </w:r>
                            <w:r>
                              <w:instrText xml:space="preserve"> SEQ Obrázok \* ARABIC </w:instrText>
                            </w:r>
                            <w:r>
                              <w:fldChar w:fldCharType="separate"/>
                            </w:r>
                            <w:r>
                              <w:rPr>
                                <w:noProof/>
                              </w:rPr>
                              <w:t>2</w:t>
                            </w:r>
                            <w:r>
                              <w:fldChar w:fldCharType="end"/>
                            </w:r>
                            <w:r>
                              <w:t xml:space="preserve"> prihlasovanie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27"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" stroked="f">
                <v:textbox style="mso-fit-shape-to-text:t" inset="0,0,0,0">
                  <w:txbxContent>
                    <w:p w14:paraId="22D020E4" w14:textId="55C8C050" w:rsidR="00FA6DC1" w:rsidRPr="00C32704" w:rsidRDefault="00FA6DC1" w:rsidP="00FA6DC1">
                      <w:pPr>
                        <w:pStyle w:val="Caption"/>
                        <w:rPr>
                          <w:noProof/>
                          <w:szCs w:val="22"/>
                        </w:rPr>
                      </w:pPr>
                      <w:r>
                        <w:t xml:space="preserve">Obrázok </w:t>
                      </w:r>
                      <w:r>
                        <w:fldChar w:fldCharType="begin"/>
                      </w:r>
                      <w:r>
                        <w:instrText xml:space="preserve"> SEQ Obrázok \* ARABIC </w:instrText>
                      </w:r>
                      <w:r>
                        <w:fldChar w:fldCharType="separate"/>
                      </w:r>
                      <w:r>
                        <w:rPr>
                          <w:noProof/>
                        </w:rPr>
                        <w:t>2</w:t>
                      </w:r>
                      <w:r>
                        <w:fldChar w:fldCharType="end"/>
                      </w:r>
                      <w:r>
                        <w:t xml:space="preserve"> prihlasovanie</w:t>
                      </w:r>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10">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240B2A3E" w14:textId="77777777" w:rsidR="002534E4" w:rsidRDefault="002534E4" w:rsidP="002534E4">
      <w:pPr>
        <w:pStyle w:val="Heading3"/>
        <w:numPr>
          <w:ilvl w:val="2"/>
          <w:numId w:val="1"/>
        </w:numPr>
      </w:pPr>
      <w:r>
        <w:t xml:space="preserve">Návrh </w:t>
      </w:r>
      <w:proofErr w:type="spellStart"/>
      <w:r>
        <w:t>loading</w:t>
      </w:r>
      <w:proofErr w:type="spellEnd"/>
    </w:p>
    <w:p w14:paraId="5B604265" w14:textId="77777777" w:rsidR="00934C68" w:rsidRDefault="007F789D" w:rsidP="00FB16E7">
      <w:r>
        <w:t xml:space="preserve">Scéna </w:t>
      </w:r>
      <w:proofErr w:type="spellStart"/>
      <w:r>
        <w:t>loading</w:t>
      </w:r>
      <w:proofErr w:type="spellEnd"/>
      <w:r>
        <w:t xml:space="preserve"> bola navrhnutá z dôvodu doťahovaniu dát z databázy. Nakoľko databáza </w:t>
      </w:r>
      <w:proofErr w:type="spellStart"/>
      <w:r>
        <w:t>firebase</w:t>
      </w:r>
      <w:proofErr w:type="spellEnd"/>
      <w:r>
        <w:t xml:space="preserve"> disponuje iba s asynchrónnym volaniami bolo potrebné navrhnúť spôsob akým by sme zabránili postupu z jednej scény do druhej kým nemáme stiahnuté všetky potrebné dáta. Z tohoto dôvodu sme túto scénu navrhli. Nakoľko by ale bolo neustále doťahovanie dát otravné a obmedzujúce rozhodli sme sa po prihlásení stiahnuť všetky dáta potrebné k chodu našej aplikácie.</w:t>
      </w:r>
      <w:r w:rsidR="00934C68">
        <w:t xml:space="preserve"> </w:t>
      </w:r>
    </w:p>
    <w:p w14:paraId="16E00D89" w14:textId="5577D135" w:rsidR="00FB16E7" w:rsidRDefault="00FA6DC1" w:rsidP="00FB16E7">
      <w:r>
        <w:rPr>
          <w:noProof/>
        </w:rPr>
        <w:lastRenderedPageBreak/>
        <mc:AlternateContent>
          <mc:Choice Requires="wps">
            <w:drawing>
              <wp:anchor distT="0" distB="0" distL="114300" distR="114300" simplePos="0" relativeHeight="251666432" behindDoc="0" locked="0" layoutInCell="1" allowOverlap="1" wp14:anchorId="70A1BC23" wp14:editId="075E1E3A">
                <wp:simplePos x="0" y="0"/>
                <wp:positionH relativeFrom="column">
                  <wp:posOffset>182880</wp:posOffset>
                </wp:positionH>
                <wp:positionV relativeFrom="paragraph">
                  <wp:posOffset>3972560</wp:posOffset>
                </wp:positionV>
                <wp:extent cx="5579745" cy="309245"/>
                <wp:effectExtent l="0" t="0" r="0" b="0"/>
                <wp:wrapThrough wrapText="bothSides">
                  <wp:wrapPolygon edited="0">
                    <wp:start x="0" y="0"/>
                    <wp:lineTo x="0"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441225B4" w14:textId="465094CE" w:rsidR="00FA6DC1" w:rsidRPr="004C0516" w:rsidRDefault="00FA6DC1" w:rsidP="00FA6DC1">
                            <w:pPr>
                              <w:pStyle w:val="Caption"/>
                              <w:rPr>
                                <w:noProof/>
                                <w:szCs w:val="22"/>
                              </w:rPr>
                            </w:pPr>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1BC23" id="Text Box 6" o:spid="_x0000_s1028" type="#_x0000_t202" style="position:absolute;left:0;text-align:left;margin-left:14.4pt;margin-top:312.8pt;width:439.35pt;height:24.3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" stroked="f">
                <v:textbox style="mso-fit-shape-to-text:t" inset="0,0,0,0">
                  <w:txbxContent>
                    <w:p w14:paraId="441225B4" w14:textId="465094CE" w:rsidR="00FA6DC1" w:rsidRPr="004C0516" w:rsidRDefault="00FA6DC1" w:rsidP="00FA6DC1">
                      <w:pPr>
                        <w:pStyle w:val="Caption"/>
                        <w:rPr>
                          <w:noProof/>
                          <w:szCs w:val="22"/>
                        </w:rPr>
                      </w:pPr>
                      <w:r>
                        <w:t xml:space="preserve">Obrázok </w:t>
                      </w:r>
                      <w:r>
                        <w:fldChar w:fldCharType="begin"/>
                      </w:r>
                      <w:r>
                        <w:instrText xml:space="preserve"> SEQ Obrázok \* ARABIC </w:instrText>
                      </w:r>
                      <w:r>
                        <w:fldChar w:fldCharType="separate"/>
                      </w:r>
                      <w:r>
                        <w:rPr>
                          <w:noProof/>
                        </w:rPr>
                        <w:t>3</w:t>
                      </w:r>
                      <w:r>
                        <w:fldChar w:fldCharType="end"/>
                      </w:r>
                      <w:r>
                        <w:t xml:space="preserve"> nahrávanie dát z DB</w:t>
                      </w:r>
                    </w:p>
                  </w:txbxContent>
                </v:textbox>
                <w10:wrap type="through"/>
              </v:shape>
            </w:pict>
          </mc:Fallback>
        </mc:AlternateContent>
      </w:r>
      <w:r>
        <w:rPr>
          <w:noProof/>
          <w:lang w:val="en-GB" w:eastAsia="en-GB"/>
        </w:rPr>
        <w:drawing>
          <wp:anchor distT="0" distB="0" distL="114300" distR="114300" simplePos="0" relativeHeight="251664384" behindDoc="0" locked="0" layoutInCell="1" allowOverlap="1" wp14:anchorId="1353DF13" wp14:editId="07B42795">
            <wp:simplePos x="0" y="0"/>
            <wp:positionH relativeFrom="column">
              <wp:posOffset>182880</wp:posOffset>
            </wp:positionH>
            <wp:positionV relativeFrom="paragraph">
              <wp:posOffset>4445</wp:posOffset>
            </wp:positionV>
            <wp:extent cx="5579745" cy="3910965"/>
            <wp:effectExtent l="0" t="0" r="8255" b="63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ading.pn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10965"/>
                    </a:xfrm>
                    <a:prstGeom prst="rect">
                      <a:avLst/>
                    </a:prstGeom>
                  </pic:spPr>
                </pic:pic>
              </a:graphicData>
            </a:graphic>
            <wp14:sizeRelH relativeFrom="page">
              <wp14:pctWidth>0</wp14:pctWidth>
            </wp14:sizeRelH>
            <wp14:sizeRelV relativeFrom="page">
              <wp14:pctHeight>0</wp14:pctHeight>
            </wp14:sizeRelV>
          </wp:anchor>
        </w:drawing>
      </w:r>
    </w:p>
    <w:p w14:paraId="2C740960" w14:textId="584C9C1E" w:rsidR="00934C68" w:rsidRPr="00FB16E7" w:rsidRDefault="00FA6DC1" w:rsidP="00FB16E7">
      <w:r>
        <w:rPr>
          <w:noProof/>
        </w:rPr>
        <mc:AlternateContent>
          <mc:Choice Requires="wps">
            <w:drawing>
              <wp:anchor distT="0" distB="0" distL="114300" distR="114300" simplePos="0" relativeHeight="251669504" behindDoc="0" locked="0" layoutInCell="1" allowOverlap="1" wp14:anchorId="0E0E0AF6" wp14:editId="4BC72D99">
                <wp:simplePos x="0" y="0"/>
                <wp:positionH relativeFrom="column">
                  <wp:posOffset>182880</wp:posOffset>
                </wp:positionH>
                <wp:positionV relativeFrom="paragraph">
                  <wp:posOffset>3966210</wp:posOffset>
                </wp:positionV>
                <wp:extent cx="5579745" cy="309245"/>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7D51FE5B" w14:textId="07AEB883" w:rsidR="00FA6DC1" w:rsidRPr="00DB1BCA" w:rsidRDefault="00FA6DC1" w:rsidP="00FA6DC1">
                            <w:pPr>
                              <w:pStyle w:val="Caption"/>
                              <w:rPr>
                                <w:noProof/>
                                <w:szCs w:val="22"/>
                              </w:rPr>
                            </w:pPr>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E0AF6" id="Text Box 8" o:spid="_x0000_s1029" type="#_x0000_t202" style="position:absolute;left:0;text-align:left;margin-left:14.4pt;margin-top:312.3pt;width:439.35pt;height:24.3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" stroked="f">
                <v:textbox style="mso-fit-shape-to-text:t" inset="0,0,0,0">
                  <w:txbxContent>
                    <w:p w14:paraId="7D51FE5B" w14:textId="07AEB883" w:rsidR="00FA6DC1" w:rsidRPr="00DB1BCA" w:rsidRDefault="00FA6DC1" w:rsidP="00FA6DC1">
                      <w:pPr>
                        <w:pStyle w:val="Caption"/>
                        <w:rPr>
                          <w:noProof/>
                          <w:szCs w:val="22"/>
                        </w:rPr>
                      </w:pPr>
                      <w:r>
                        <w:t xml:space="preserve">Obrázok </w:t>
                      </w:r>
                      <w:r>
                        <w:fldChar w:fldCharType="begin"/>
                      </w:r>
                      <w:r>
                        <w:instrText xml:space="preserve"> SEQ Obrázok \* ARABIC </w:instrText>
                      </w:r>
                      <w:r>
                        <w:fldChar w:fldCharType="separate"/>
                      </w:r>
                      <w:r>
                        <w:rPr>
                          <w:noProof/>
                        </w:rPr>
                        <w:t>4</w:t>
                      </w:r>
                      <w:r>
                        <w:fldChar w:fldCharType="end"/>
                      </w:r>
                      <w:r>
                        <w:t xml:space="preserve"> kontrola internetového pripojenia</w:t>
                      </w:r>
                    </w:p>
                  </w:txbxContent>
                </v:textbox>
                <w10:wrap type="through"/>
              </v:shape>
            </w:pict>
          </mc:Fallback>
        </mc:AlternateContent>
      </w:r>
      <w:r>
        <w:rPr>
          <w:noProof/>
          <w:lang w:val="en-GB" w:eastAsia="en-GB"/>
        </w:rPr>
        <w:drawing>
          <wp:anchor distT="0" distB="0" distL="114300" distR="114300" simplePos="0" relativeHeight="251667456" behindDoc="0" locked="0" layoutInCell="1" allowOverlap="1" wp14:anchorId="4C617822" wp14:editId="6980B76B">
            <wp:simplePos x="0" y="0"/>
            <wp:positionH relativeFrom="column">
              <wp:posOffset>182880</wp:posOffset>
            </wp:positionH>
            <wp:positionV relativeFrom="paragraph">
              <wp:posOffset>0</wp:posOffset>
            </wp:positionV>
            <wp:extent cx="5579745" cy="3930650"/>
            <wp:effectExtent l="0" t="0" r="8255"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stConnection.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3930650"/>
                    </a:xfrm>
                    <a:prstGeom prst="rect">
                      <a:avLst/>
                    </a:prstGeom>
                  </pic:spPr>
                </pic:pic>
              </a:graphicData>
            </a:graphic>
            <wp14:sizeRelH relativeFrom="page">
              <wp14:pctWidth>0</wp14:pctWidth>
            </wp14:sizeRelH>
            <wp14:sizeRelV relativeFrom="page">
              <wp14:pctHeight>0</wp14:pctHeight>
            </wp14:sizeRelV>
          </wp:anchor>
        </w:drawing>
      </w:r>
    </w:p>
    <w:p w14:paraId="7A988216" w14:textId="77777777" w:rsidR="008F2CA1" w:rsidRDefault="008F2CA1" w:rsidP="002534E4">
      <w:pPr>
        <w:pStyle w:val="Heading3"/>
        <w:numPr>
          <w:ilvl w:val="2"/>
          <w:numId w:val="1"/>
        </w:numPr>
      </w:pPr>
      <w:r>
        <w:lastRenderedPageBreak/>
        <w:t>Návrh registrácia</w:t>
      </w:r>
    </w:p>
    <w:p w14:paraId="47C37A81" w14:textId="77777777" w:rsidR="00B435F9" w:rsidRDefault="00B435F9" w:rsidP="00B435F9">
      <w:r>
        <w:t>Nezaregistrovanému používateľovi sa zobrazí krátky formulár ktorý obsahuje :</w:t>
      </w:r>
    </w:p>
    <w:p w14:paraId="313F9216" w14:textId="77777777" w:rsidR="00B435F9" w:rsidRDefault="00B435F9" w:rsidP="00B435F9">
      <w:pPr>
        <w:numPr>
          <w:ilvl w:val="0"/>
          <w:numId w:val="10"/>
        </w:numPr>
      </w:pPr>
      <w:r>
        <w:t>Email</w:t>
      </w:r>
    </w:p>
    <w:p w14:paraId="6ED42D0E" w14:textId="77777777" w:rsidR="00B435F9" w:rsidRDefault="00B435F9" w:rsidP="00B435F9">
      <w:pPr>
        <w:numPr>
          <w:ilvl w:val="0"/>
          <w:numId w:val="10"/>
        </w:numPr>
      </w:pPr>
      <w:r>
        <w:t>Meno</w:t>
      </w:r>
    </w:p>
    <w:p w14:paraId="5CD174D6" w14:textId="77777777" w:rsidR="00B435F9" w:rsidRDefault="00B435F9" w:rsidP="00B435F9">
      <w:pPr>
        <w:numPr>
          <w:ilvl w:val="0"/>
          <w:numId w:val="10"/>
        </w:numPr>
      </w:pPr>
      <w:r>
        <w:t>Priezvisko</w:t>
      </w:r>
    </w:p>
    <w:p w14:paraId="6A7C0E3B" w14:textId="77777777" w:rsidR="00B435F9" w:rsidRDefault="00B435F9" w:rsidP="00B435F9">
      <w:pPr>
        <w:numPr>
          <w:ilvl w:val="0"/>
          <w:numId w:val="10"/>
        </w:numPr>
      </w:pPr>
      <w:r>
        <w:t>Heslo</w:t>
      </w:r>
    </w:p>
    <w:p w14:paraId="343ADB21" w14:textId="77777777" w:rsidR="00B435F9" w:rsidRDefault="00B435F9" w:rsidP="00B435F9">
      <w:r>
        <w:t xml:space="preserve">Po vyplnení formulára a odoslaní prebehne registrácia a po úspešnom zaregistrovaní bude žiak automaticky presmerovaný na scénu s výberom tried. V prípade, že žiak nesplní niektorú z požiadaviek políčko sa rozsvieti na červeno spolu s textom v ktorom sú vypísané podmienky </w:t>
      </w:r>
      <w:proofErr w:type="spellStart"/>
      <w:r>
        <w:t>fiedlu</w:t>
      </w:r>
      <w:proofErr w:type="spellEnd"/>
      <w:r>
        <w:t>.</w:t>
      </w:r>
    </w:p>
    <w:p w14:paraId="50F557D4" w14:textId="77777777" w:rsidR="00B435F9" w:rsidRPr="00B435F9" w:rsidRDefault="00B435F9" w:rsidP="00B435F9">
      <w:pPr>
        <w:ind w:left="644" w:firstLine="0"/>
      </w:pPr>
      <w:r>
        <w:t xml:space="preserve">(obrázok </w:t>
      </w:r>
      <w:proofErr w:type="spellStart"/>
      <w:r>
        <w:t>reg</w:t>
      </w:r>
      <w:proofErr w:type="spellEnd"/>
      <w:r>
        <w:t xml:space="preserve"> formulár, chyba)</w:t>
      </w:r>
    </w:p>
    <w:p w14:paraId="6F374DDC" w14:textId="77777777" w:rsidR="008F2CA1" w:rsidRDefault="008F2CA1" w:rsidP="002534E4">
      <w:pPr>
        <w:pStyle w:val="Heading3"/>
        <w:numPr>
          <w:ilvl w:val="2"/>
          <w:numId w:val="1"/>
        </w:numPr>
      </w:pPr>
      <w:r>
        <w:t>Návrh výber triedy</w:t>
      </w:r>
    </w:p>
    <w:p w14:paraId="37B2D5B4" w14:textId="77777777" w:rsidR="00B435F9" w:rsidRDefault="00B435F9" w:rsidP="00B435F9">
      <w:r>
        <w:t>Táto scéna bola navrhnutá ako 2v1 scéna funguje na zvolenie triedy kliknutím na názov triedy v </w:t>
      </w:r>
      <w:proofErr w:type="spellStart"/>
      <w:r>
        <w:t>scrollbare</w:t>
      </w:r>
      <w:proofErr w:type="spellEnd"/>
      <w:r>
        <w:t xml:space="preserve"> v ktorom bude zoznam tried vypísaný. Na tomto objekte je zavesený </w:t>
      </w:r>
      <w:proofErr w:type="spellStart"/>
      <w:r>
        <w:t>handler</w:t>
      </w:r>
      <w:proofErr w:type="spellEnd"/>
      <w:r>
        <w:t xml:space="preserve">, ktorý kontroluje či si žiak nepridal ďalšiu triedu v prípade, že áno doplní nám triedu do nášho </w:t>
      </w:r>
      <w:proofErr w:type="spellStart"/>
      <w:r>
        <w:t>scrollbaru</w:t>
      </w:r>
      <w:proofErr w:type="spellEnd"/>
      <w:r>
        <w:t>. T</w:t>
      </w:r>
      <w:r w:rsidR="00926686">
        <w:t xml:space="preserve">ento </w:t>
      </w:r>
      <w:proofErr w:type="spellStart"/>
      <w:r w:rsidR="00926686">
        <w:t>handler</w:t>
      </w:r>
      <w:proofErr w:type="spellEnd"/>
      <w:r w:rsidR="00926686">
        <w:t xml:space="preserve"> počúva aj na zmenu názvu triedy prípadne zmazaniu. V prípade, že by učiteľ triedu premenoval zrovna v momente, keď si žiak volí triedu automaticky by sa mu názov triedy zmenil, prípadne by trieda zmizla z ponuky.</w:t>
      </w:r>
    </w:p>
    <w:p w14:paraId="62BD19B4" w14:textId="77777777"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 žiaka do tejto triedy priradí. V opačnom prípade notifikuje žiaka, že trieda s daným heslom neexistuje.</w:t>
      </w:r>
    </w:p>
    <w:p w14:paraId="0B8FFAE4" w14:textId="77777777" w:rsidR="00926686" w:rsidRPr="00B435F9" w:rsidRDefault="00926686" w:rsidP="00B435F9">
      <w:r>
        <w:t>(obrázok scény Vyber triedy).</w:t>
      </w:r>
    </w:p>
    <w:p w14:paraId="2D98B0E8" w14:textId="77777777" w:rsidR="008F2CA1" w:rsidRDefault="008F2CA1" w:rsidP="002534E4">
      <w:pPr>
        <w:pStyle w:val="Heading3"/>
        <w:numPr>
          <w:ilvl w:val="2"/>
          <w:numId w:val="1"/>
        </w:numPr>
      </w:pPr>
      <w:r>
        <w:lastRenderedPageBreak/>
        <w:t>Návrh zdieľať s ...</w:t>
      </w:r>
    </w:p>
    <w:p w14:paraId="55C770F9" w14:textId="77777777" w:rsidR="00390FB5" w:rsidRDefault="00390FB5" w:rsidP="00390FB5">
      <w:r>
        <w:t xml:space="preserve">Jedna z hlavných funkcionalít platformy a aj najťažším orieškom na návrh. Ako som  už spomínal bolo potrebné dodržať určité dôležité podmienky ako sú </w:t>
      </w:r>
      <w:proofErr w:type="spellStart"/>
      <w:r>
        <w:t>real</w:t>
      </w:r>
      <w:proofErr w:type="spellEnd"/>
      <w:r>
        <w:t xml:space="preserve"> </w:t>
      </w:r>
      <w:proofErr w:type="spellStart"/>
      <w:r>
        <w:t>time</w:t>
      </w:r>
      <w:proofErr w:type="spellEnd"/>
      <w:r>
        <w:t>, malý obsah prenášaných dát</w:t>
      </w:r>
      <w:r w:rsidR="00C62E7D">
        <w:t>, nadviazanie spojenia</w:t>
      </w:r>
      <w:r>
        <w:t xml:space="preserve"> a princíp </w:t>
      </w:r>
      <w:proofErr w:type="spellStart"/>
      <w:r>
        <w:t>lock</w:t>
      </w:r>
      <w:proofErr w:type="spellEnd"/>
      <w:r>
        <w:t>/</w:t>
      </w:r>
      <w:proofErr w:type="spellStart"/>
      <w:r>
        <w:t>unlock</w:t>
      </w:r>
      <w:proofErr w:type="spellEnd"/>
      <w:r>
        <w:t xml:space="preserve"> obrazovky. </w:t>
      </w:r>
      <w:r w:rsidR="00C62E7D">
        <w:t xml:space="preserve">Posledný spomenutý problém bolo najproblematickejšie vyriešiť nakoľko sa nám naskytalo niekoľko možností ako ísť na tento problém. Prvou možnosťou bolo </w:t>
      </w:r>
      <w:proofErr w:type="spellStart"/>
      <w:r w:rsidR="00C62E7D">
        <w:t>lockovanie</w:t>
      </w:r>
      <w:proofErr w:type="spellEnd"/>
      <w:r w:rsidR="00C62E7D">
        <w:t xml:space="preserve"> obrazoviek všetkým neaktívnym používateľom. Čiže používateľ s označeným objektom by zablokoval prístup ostatným.</w:t>
      </w:r>
      <w:r w:rsidR="00FA03B0">
        <w:t xml:space="preserve"> V tomto spôsobe bol problém ten, že vždy by sa našiel žiak, ktorý by </w:t>
      </w:r>
      <w:proofErr w:type="spellStart"/>
      <w:r w:rsidR="00FA03B0">
        <w:t>lockoval</w:t>
      </w:r>
      <w:proofErr w:type="spellEnd"/>
      <w:r w:rsidR="00FA03B0">
        <w:t xml:space="preserve"> </w:t>
      </w:r>
      <w:proofErr w:type="spellStart"/>
      <w:r w:rsidR="00FA03B0">
        <w:t>screen</w:t>
      </w:r>
      <w:proofErr w:type="spellEnd"/>
      <w:r w:rsidR="00FA03B0">
        <w:t xml:space="preserve">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 spôsob kto prv príde ten prv mele.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proofErr w:type="spellStart"/>
      <w:r w:rsidR="000A6C4E">
        <w:t>handllera</w:t>
      </w:r>
      <w:proofErr w:type="spellEnd"/>
      <w:r w:rsidR="000A6C4E">
        <w:t>, ktorý počúva na vrchole</w:t>
      </w:r>
      <w:r w:rsidR="000126E0">
        <w:t xml:space="preserve"> </w:t>
      </w:r>
      <w:r w:rsidR="000A6C4E">
        <w:t>“</w:t>
      </w:r>
      <w:proofErr w:type="spellStart"/>
      <w:r w:rsidR="00452E9F" w:rsidRPr="00452E9F">
        <w:t>waitForShare</w:t>
      </w:r>
      <w:proofErr w:type="spellEnd"/>
      <w:r w:rsidR="000A6C4E">
        <w:t>“</w:t>
      </w:r>
      <w:r w:rsidR="000126E0">
        <w:t xml:space="preserve">. V tom momente ako nastane </w:t>
      </w:r>
      <w:r w:rsidR="001F1D0A">
        <w:t>zmena v tomto vrchole zobrazí sa žiadosť o nadviazanie spojenia. V momente potvrdenia žiadosti sa zosynchronizuje obrazovka s navrhovateľom. Týmto momentom je vytvorené spojenie medzi používateľmi až do odpojenia sa používateľa pripadne vyriešenia úlohy.</w:t>
      </w:r>
    </w:p>
    <w:p w14:paraId="5F45DF3D" w14:textId="77777777" w:rsidR="00E71D7A" w:rsidRPr="00390FB5" w:rsidRDefault="00E71D7A" w:rsidP="00390FB5">
      <w:r>
        <w:t>(</w:t>
      </w:r>
      <w:proofErr w:type="spellStart"/>
      <w:r>
        <w:t>Obrazky</w:t>
      </w:r>
      <w:proofErr w:type="spellEnd"/>
      <w:r>
        <w:t xml:space="preserve"> - </w:t>
      </w:r>
      <w:proofErr w:type="spellStart"/>
      <w:r>
        <w:t>diagrami</w:t>
      </w:r>
      <w:proofErr w:type="spellEnd"/>
      <w:r>
        <w:t>)</w:t>
      </w:r>
    </w:p>
    <w:p w14:paraId="16921EC0" w14:textId="77777777" w:rsidR="0094050D" w:rsidRDefault="008F2CA1" w:rsidP="002534E4">
      <w:pPr>
        <w:pStyle w:val="Heading3"/>
        <w:numPr>
          <w:ilvl w:val="2"/>
          <w:numId w:val="1"/>
        </w:numPr>
      </w:pPr>
      <w:r>
        <w:t xml:space="preserve">Návrh zdieľať – </w:t>
      </w:r>
      <w:proofErr w:type="spellStart"/>
      <w:r>
        <w:t>blackboard</w:t>
      </w:r>
      <w:proofErr w:type="spellEnd"/>
    </w:p>
    <w:p w14:paraId="7EB25B53" w14:textId="77777777" w:rsidR="007A31AB" w:rsidRDefault="007A31AB" w:rsidP="007A31AB">
      <w:r>
        <w:t xml:space="preserve">Časť </w:t>
      </w:r>
      <w:proofErr w:type="spellStart"/>
      <w:r>
        <w:t>blackboard</w:t>
      </w:r>
      <w:proofErr w:type="spellEnd"/>
      <w:r>
        <w:t xml:space="preserve"> je ďalšou dôležitou funkciou </w:t>
      </w:r>
      <w:r w:rsidR="003213FD">
        <w:t xml:space="preserve">našej platformy. Funkcia </w:t>
      </w:r>
      <w:proofErr w:type="spellStart"/>
      <w:r w:rsidR="003213FD">
        <w:t>share</w:t>
      </w:r>
      <w:proofErr w:type="spellEnd"/>
      <w:r w:rsidR="003213FD">
        <w:t xml:space="preserve"> </w:t>
      </w:r>
      <w:proofErr w:type="spellStart"/>
      <w:r w:rsidR="003213FD">
        <w:t>with</w:t>
      </w:r>
      <w:proofErr w:type="spellEnd"/>
      <w:r w:rsidR="003213FD">
        <w:t xml:space="preserve">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w:t>
      </w:r>
      <w:r w:rsidR="00896DFA">
        <w:lastRenderedPageBreak/>
        <w:t xml:space="preserve">zbytočné duplicity a tak by sme žiakov otravovali rovnakými úlohami  zbytočne 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takýmto scenárom. Žiak vytvorí príklad a pridá ho na tabuľu. V tom momente sa zobrazí na tabuli všetkým žiakom v rámci triedy.</w:t>
      </w:r>
    </w:p>
    <w:p w14:paraId="1B668C78" w14:textId="77777777" w:rsidR="00BC6E96" w:rsidRDefault="00BC6E96" w:rsidP="007A31AB">
      <w:r>
        <w:t>O pridaní úloh na tabuľu nebudú žiakom chodiť notifikácie. Notifikácie by v tomto prípade mohli byť príliš časté a rušili by používateľov. Takto je na zvážení používateľa ako často si skontroluje tabuľu. Na tabuľu môže pridávať úlohy aj učiteľ zo svojho rozhrania.</w:t>
      </w:r>
    </w:p>
    <w:p w14:paraId="4827A140" w14:textId="77777777" w:rsidR="00BC6E96" w:rsidRPr="007A31AB" w:rsidRDefault="00BC6E96" w:rsidP="007A31AB">
      <w:r>
        <w:t>(diagram, obrázok)</w:t>
      </w:r>
    </w:p>
    <w:p w14:paraId="3361DCEE" w14:textId="77777777" w:rsidR="008F2CA1" w:rsidRPr="008F2CA1" w:rsidRDefault="008F2CA1" w:rsidP="008F2CA1"/>
    <w:p w14:paraId="4C6577A4" w14:textId="77777777" w:rsidR="003A6A7F" w:rsidRDefault="009A4C65" w:rsidP="002534E4">
      <w:pPr>
        <w:pStyle w:val="Heading2"/>
        <w:numPr>
          <w:ilvl w:val="1"/>
          <w:numId w:val="1"/>
        </w:numPr>
      </w:pPr>
      <w:bookmarkStart w:id="13" w:name="_Toc451883473"/>
      <w:r>
        <w:t>Webová</w:t>
      </w:r>
      <w:r w:rsidR="003A6A7F">
        <w:t xml:space="preserve"> aplikácia</w:t>
      </w:r>
      <w:bookmarkEnd w:id="13"/>
      <w:r>
        <w:t xml:space="preserve"> - návrh</w:t>
      </w:r>
    </w:p>
    <w:p w14:paraId="6BABBEF8" w14:textId="77777777" w:rsidR="00880CBF" w:rsidRPr="00880CBF" w:rsidRDefault="00880CBF" w:rsidP="00880CBF"/>
    <w:p w14:paraId="36CA1B9E" w14:textId="77777777" w:rsidR="00B05A3A" w:rsidRPr="00B05A3A" w:rsidRDefault="00E6343B" w:rsidP="00B05A3A">
      <w:r>
        <w:t xml:space="preserve"> </w:t>
      </w:r>
    </w:p>
    <w:p w14:paraId="0292490E" w14:textId="77777777" w:rsidR="003A6A7F" w:rsidRDefault="003A6A7F" w:rsidP="002534E4">
      <w:pPr>
        <w:pStyle w:val="Heading2"/>
        <w:numPr>
          <w:ilvl w:val="1"/>
          <w:numId w:val="1"/>
        </w:numPr>
      </w:pPr>
      <w:bookmarkStart w:id="14" w:name="_Toc451883478"/>
      <w:r>
        <w:t>Nápady na dopracovanie a</w:t>
      </w:r>
      <w:r w:rsidR="00101081">
        <w:t> </w:t>
      </w:r>
      <w:r>
        <w:t>zlepšenie</w:t>
      </w:r>
      <w:bookmarkEnd w:id="14"/>
    </w:p>
    <w:p w14:paraId="41094A98" w14:textId="77777777" w:rsidR="00101081" w:rsidRDefault="00101081" w:rsidP="00566EB5"/>
    <w:p w14:paraId="1C7F7F04" w14:textId="77777777" w:rsidR="00101081" w:rsidRPr="00101081" w:rsidRDefault="00101081" w:rsidP="00101081">
      <w:pPr>
        <w:ind w:firstLine="0"/>
      </w:pPr>
      <w:r>
        <w:t xml:space="preserve"> </w:t>
      </w:r>
    </w:p>
    <w:p w14:paraId="6238861B" w14:textId="77777777" w:rsidR="00CC64FF" w:rsidRDefault="00CC64FF" w:rsidP="002534E4">
      <w:pPr>
        <w:pStyle w:val="Heading1"/>
        <w:numPr>
          <w:ilvl w:val="0"/>
          <w:numId w:val="1"/>
        </w:numPr>
      </w:pPr>
      <w:bookmarkStart w:id="15" w:name="_Toc451883479"/>
      <w:r>
        <w:lastRenderedPageBreak/>
        <w:t>Implementácia</w:t>
      </w:r>
      <w:bookmarkEnd w:id="15"/>
    </w:p>
    <w:p w14:paraId="2D7DA8DB" w14:textId="77777777" w:rsidR="008A1C09" w:rsidRPr="005B79A3" w:rsidRDefault="005B79A3" w:rsidP="00601D10">
      <w:pPr>
        <w:ind w:firstLine="708"/>
      </w:pPr>
      <w:r>
        <w:t xml:space="preserve"> </w:t>
      </w:r>
    </w:p>
    <w:p w14:paraId="48C39461" w14:textId="77777777" w:rsidR="00601D10" w:rsidRDefault="00916929" w:rsidP="002534E4">
      <w:pPr>
        <w:pStyle w:val="Heading1"/>
        <w:numPr>
          <w:ilvl w:val="0"/>
          <w:numId w:val="1"/>
        </w:numPr>
      </w:pPr>
      <w:bookmarkStart w:id="16" w:name="_Toc451883489"/>
      <w:r>
        <w:lastRenderedPageBreak/>
        <w:t>Testovanie</w:t>
      </w:r>
      <w:bookmarkEnd w:id="16"/>
    </w:p>
    <w:p w14:paraId="12201745" w14:textId="77777777" w:rsidR="00612B9E" w:rsidRDefault="00916F94" w:rsidP="00EF3D31">
      <w:pPr>
        <w:pStyle w:val="Heading1"/>
        <w:spacing w:before="0" w:beforeAutospacing="0" w:after="0" w:afterAutospacing="0"/>
      </w:pPr>
      <w:bookmarkStart w:id="17" w:name="_Toc420447333"/>
      <w:bookmarkStart w:id="18" w:name="_Toc451883490"/>
      <w:r>
        <w:lastRenderedPageBreak/>
        <w:t>Záver</w:t>
      </w:r>
      <w:bookmarkEnd w:id="17"/>
      <w:bookmarkEnd w:id="18"/>
    </w:p>
    <w:p w14:paraId="74297739" w14:textId="77777777" w:rsidR="00916F94" w:rsidRDefault="00916F94" w:rsidP="00916F94">
      <w:pPr>
        <w:pStyle w:val="Heading1"/>
      </w:pPr>
      <w:bookmarkStart w:id="19" w:name="_Toc420447334"/>
      <w:bookmarkStart w:id="20" w:name="_Toc451883491"/>
      <w:r>
        <w:lastRenderedPageBreak/>
        <w:t>Literatúra a internetové zdroje</w:t>
      </w:r>
      <w:bookmarkEnd w:id="19"/>
      <w:bookmarkEnd w:id="20"/>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t xml:space="preserve">[1] </w:t>
      </w:r>
      <w:r w:rsidRPr="008A6800">
        <w:rPr>
          <w:color w:val="222222"/>
          <w:szCs w:val="24"/>
          <w:shd w:val="clear" w:color="auto" w:fill="FFFFFF"/>
          <w:lang w:val="en-GB" w:eastAsia="en-GB"/>
        </w:rPr>
        <w:t xml:space="preserve">Marek, DIRNER Alexander–DEMKO </w:t>
      </w:r>
      <w:proofErr w:type="spellStart"/>
      <w:r w:rsidRPr="008A6800">
        <w:rPr>
          <w:color w:val="222222"/>
          <w:szCs w:val="24"/>
          <w:shd w:val="clear" w:color="auto" w:fill="FFFFFF"/>
          <w:lang w:val="en-GB" w:eastAsia="en-GB"/>
        </w:rPr>
        <w:t>Jozef</w:t>
      </w:r>
      <w:proofErr w:type="spellEnd"/>
      <w:r w:rsidRPr="008A6800">
        <w:rPr>
          <w:color w:val="222222"/>
          <w:szCs w:val="24"/>
          <w:shd w:val="clear" w:color="auto" w:fill="FFFFFF"/>
          <w:lang w:val="en-GB" w:eastAsia="en-GB"/>
        </w:rPr>
        <w:t xml:space="preserve">–DOMARACKÝ, FRANKO </w:t>
      </w:r>
      <w:proofErr w:type="spellStart"/>
      <w:r w:rsidRPr="008A6800">
        <w:rPr>
          <w:color w:val="222222"/>
          <w:szCs w:val="24"/>
          <w:shd w:val="clear" w:color="auto" w:fill="FFFFFF"/>
          <w:lang w:val="en-GB" w:eastAsia="en-GB"/>
        </w:rPr>
        <w:t>František</w:t>
      </w:r>
      <w:proofErr w:type="spellEnd"/>
      <w:r w:rsidRPr="008A6800">
        <w:rPr>
          <w:color w:val="222222"/>
          <w:szCs w:val="24"/>
          <w:shd w:val="clear" w:color="auto" w:fill="FFFFFF"/>
          <w:lang w:val="en-GB" w:eastAsia="en-GB"/>
        </w:rPr>
        <w:t xml:space="preserve">–HLAVÁČOVÁ </w:t>
      </w:r>
      <w:proofErr w:type="spellStart"/>
      <w:r w:rsidRPr="008A6800">
        <w:rPr>
          <w:color w:val="222222"/>
          <w:szCs w:val="24"/>
          <w:shd w:val="clear" w:color="auto" w:fill="FFFFFF"/>
          <w:lang w:val="en-GB" w:eastAsia="en-GB"/>
        </w:rPr>
        <w:t>Júlia</w:t>
      </w:r>
      <w:proofErr w:type="spellEnd"/>
      <w:r w:rsidRPr="008A6800">
        <w:rPr>
          <w:color w:val="222222"/>
          <w:szCs w:val="24"/>
          <w:shd w:val="clear" w:color="auto" w:fill="FFFFFF"/>
          <w:lang w:val="en-GB" w:eastAsia="en-GB"/>
        </w:rPr>
        <w:t xml:space="preserve">–MARTINSKÁ Gabriela, and MURÍN </w:t>
      </w:r>
      <w:proofErr w:type="spellStart"/>
      <w:r w:rsidRPr="008A6800">
        <w:rPr>
          <w:color w:val="222222"/>
          <w:szCs w:val="24"/>
          <w:shd w:val="clear" w:color="auto" w:fill="FFFFFF"/>
          <w:lang w:val="en-GB" w:eastAsia="en-GB"/>
        </w:rPr>
        <w:t>Pavol</w:t>
      </w:r>
      <w:proofErr w:type="spellEnd"/>
      <w:r w:rsidRPr="008A6800">
        <w:rPr>
          <w:color w:val="222222"/>
          <w:szCs w:val="24"/>
          <w:shd w:val="clear" w:color="auto" w:fill="FFFFFF"/>
          <w:lang w:val="en-GB" w:eastAsia="en-GB"/>
        </w:rPr>
        <w:t>–</w:t>
      </w:r>
      <w:proofErr w:type="spellStart"/>
      <w:r w:rsidRPr="008A6800">
        <w:rPr>
          <w:color w:val="222222"/>
          <w:szCs w:val="24"/>
          <w:shd w:val="clear" w:color="auto" w:fill="FFFFFF"/>
          <w:lang w:val="en-GB" w:eastAsia="en-GB"/>
        </w:rPr>
        <w:t>Šerý</w:t>
      </w:r>
      <w:proofErr w:type="spellEnd"/>
      <w:r w:rsidRPr="008A6800">
        <w:rPr>
          <w:color w:val="222222"/>
          <w:szCs w:val="24"/>
          <w:shd w:val="clear" w:color="auto" w:fill="FFFFFF"/>
          <w:lang w:val="en-GB" w:eastAsia="en-GB"/>
        </w:rPr>
        <w:t xml:space="preserve">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t xml:space="preserve">[2] </w:t>
      </w:r>
      <w:proofErr w:type="spellStart"/>
      <w:r w:rsidRPr="008A6800">
        <w:rPr>
          <w:color w:val="222222"/>
          <w:szCs w:val="24"/>
          <w:shd w:val="clear" w:color="auto" w:fill="FFFFFF"/>
          <w:lang w:val="en-GB" w:eastAsia="en-GB"/>
        </w:rPr>
        <w:t>Dirner</w:t>
      </w:r>
      <w:proofErr w:type="spellEnd"/>
      <w:r w:rsidRPr="008A6800">
        <w:rPr>
          <w:color w:val="222222"/>
          <w:szCs w:val="24"/>
          <w:shd w:val="clear" w:color="auto" w:fill="FFFFFF"/>
          <w:lang w:val="en-GB" w:eastAsia="en-GB"/>
        </w:rPr>
        <w:t>, A., et al. "</w:t>
      </w:r>
      <w:proofErr w:type="spellStart"/>
      <w:r w:rsidRPr="008A6800">
        <w:rPr>
          <w:color w:val="222222"/>
          <w:szCs w:val="24"/>
          <w:shd w:val="clear" w:color="auto" w:fill="FFFFFF"/>
          <w:lang w:val="en-GB" w:eastAsia="en-GB"/>
        </w:rPr>
        <w:t>Virtuálna</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kolaborácia</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Využitie</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nových</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informačno-komunikačných</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technológií</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vo</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výučbe</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fyziky</w:t>
      </w:r>
      <w:proofErr w:type="spellEnd"/>
      <w:r w:rsidRPr="008A6800">
        <w:rPr>
          <w:color w:val="222222"/>
          <w:szCs w:val="24"/>
          <w:shd w:val="clear" w:color="auto" w:fill="FFFFFF"/>
          <w:lang w:val="en-GB" w:eastAsia="en-GB"/>
        </w:rPr>
        <w:t>."</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7A0C2DD7" w14:textId="77777777" w:rsidR="00EF5BBF" w:rsidRDefault="00033FA3"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proofErr w:type="spellStart"/>
      <w:r w:rsidR="00EF5BBF" w:rsidRPr="00EF5BBF">
        <w:rPr>
          <w:rFonts w:ascii="Arial" w:hAnsi="Arial" w:cs="Arial"/>
          <w:color w:val="222222"/>
          <w:sz w:val="20"/>
          <w:szCs w:val="20"/>
          <w:shd w:val="clear" w:color="auto" w:fill="FFFFFF"/>
          <w:lang w:val="en-GB" w:eastAsia="en-GB"/>
        </w:rPr>
        <w:t>Dirner</w:t>
      </w:r>
      <w:proofErr w:type="spellEnd"/>
      <w:r w:rsidR="00EF5BBF" w:rsidRPr="00EF5BBF">
        <w:rPr>
          <w:rFonts w:ascii="Arial" w:hAnsi="Arial" w:cs="Arial"/>
          <w:color w:val="222222"/>
          <w:sz w:val="20"/>
          <w:szCs w:val="20"/>
          <w:shd w:val="clear" w:color="auto" w:fill="FFFFFF"/>
          <w:lang w:val="en-GB" w:eastAsia="en-GB"/>
        </w:rPr>
        <w:t xml:space="preserve">, Alexander, et al. "2. </w:t>
      </w:r>
      <w:proofErr w:type="spellStart"/>
      <w:r w:rsidR="00EF5BBF" w:rsidRPr="00EF5BBF">
        <w:rPr>
          <w:rFonts w:ascii="Arial" w:hAnsi="Arial" w:cs="Arial"/>
          <w:color w:val="222222"/>
          <w:sz w:val="20"/>
          <w:szCs w:val="20"/>
          <w:shd w:val="clear" w:color="auto" w:fill="FFFFFF"/>
          <w:lang w:val="en-GB" w:eastAsia="en-GB"/>
        </w:rPr>
        <w:t>Virtuálna</w:t>
      </w:r>
      <w:proofErr w:type="spellEnd"/>
      <w:r w:rsidR="00EF5BBF" w:rsidRPr="00EF5BBF">
        <w:rPr>
          <w:rFonts w:ascii="Arial" w:hAnsi="Arial" w:cs="Arial"/>
          <w:color w:val="222222"/>
          <w:sz w:val="20"/>
          <w:szCs w:val="20"/>
          <w:shd w:val="clear" w:color="auto" w:fill="FFFFFF"/>
          <w:lang w:val="en-GB" w:eastAsia="en-GB"/>
        </w:rPr>
        <w:t xml:space="preserve"> </w:t>
      </w:r>
      <w:proofErr w:type="spellStart"/>
      <w:r w:rsidR="00EF5BBF" w:rsidRPr="00EF5BBF">
        <w:rPr>
          <w:rFonts w:ascii="Arial" w:hAnsi="Arial" w:cs="Arial"/>
          <w:color w:val="222222"/>
          <w:sz w:val="20"/>
          <w:szCs w:val="20"/>
          <w:shd w:val="clear" w:color="auto" w:fill="FFFFFF"/>
          <w:lang w:val="en-GB" w:eastAsia="en-GB"/>
        </w:rPr>
        <w:t>kolaborácia</w:t>
      </w:r>
      <w:proofErr w:type="spellEnd"/>
      <w:r w:rsidR="00EF5BBF" w:rsidRPr="00EF5BBF">
        <w:rPr>
          <w:rFonts w:ascii="Arial" w:hAnsi="Arial" w:cs="Arial"/>
          <w:color w:val="222222"/>
          <w:sz w:val="20"/>
          <w:szCs w:val="20"/>
          <w:shd w:val="clear" w:color="auto" w:fill="FFFFFF"/>
          <w:lang w:val="en-GB" w:eastAsia="en-GB"/>
        </w:rPr>
        <w:t>."</w:t>
      </w:r>
    </w:p>
    <w:p w14:paraId="40478458" w14:textId="77777777" w:rsidR="00EF5BBF" w:rsidRDefault="00EF5BBF" w:rsidP="00EF5BBF">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12AD0BE6" w14:textId="77777777" w:rsidR="00EF5BBF" w:rsidRDefault="00D41179" w:rsidP="00EF5BBF">
      <w:pPr>
        <w:spacing w:before="0" w:beforeAutospacing="0" w:after="0" w:afterAutospacing="0" w:line="240" w:lineRule="auto"/>
        <w:ind w:firstLine="0"/>
        <w:jc w:val="left"/>
        <w:rPr>
          <w:szCs w:val="24"/>
          <w:lang w:val="en-GB" w:eastAsia="en-GB"/>
        </w:rPr>
      </w:pPr>
      <w:r>
        <w:rPr>
          <w:szCs w:val="24"/>
          <w:lang w:val="en-GB" w:eastAsia="en-GB"/>
        </w:rPr>
        <w:t>[5</w:t>
      </w:r>
      <w:r w:rsidRPr="00D41179">
        <w:rPr>
          <w:szCs w:val="24"/>
          <w:lang w:val="en-GB" w:eastAsia="en-GB"/>
        </w:rPr>
        <w:t xml:space="preserve">] Firebase </w:t>
      </w:r>
      <w:proofErr w:type="spellStart"/>
      <w:r w:rsidRPr="00D41179">
        <w:rPr>
          <w:szCs w:val="24"/>
          <w:lang w:val="en-GB" w:eastAsia="en-GB"/>
        </w:rPr>
        <w:t>Realtime</w:t>
      </w:r>
      <w:proofErr w:type="spellEnd"/>
      <w:r w:rsidRPr="00D41179">
        <w:rPr>
          <w:szCs w:val="24"/>
          <w:lang w:val="en-GB" w:eastAsia="en-GB"/>
        </w:rPr>
        <w:t xml:space="preserve"> Database</w:t>
      </w:r>
      <w:r>
        <w:rPr>
          <w:szCs w:val="24"/>
          <w:lang w:val="en-GB" w:eastAsia="en-GB"/>
        </w:rPr>
        <w:t xml:space="preserve"> [online</w:t>
      </w:r>
      <w:proofErr w:type="gramStart"/>
      <w:r>
        <w:rPr>
          <w:szCs w:val="24"/>
          <w:lang w:val="en-GB" w:eastAsia="en-GB"/>
        </w:rPr>
        <w:t>].[</w:t>
      </w:r>
      <w:proofErr w:type="gramEnd"/>
      <w:r>
        <w:rPr>
          <w:szCs w:val="24"/>
          <w:lang w:val="en-GB" w:eastAsia="en-GB"/>
        </w:rPr>
        <w:t>19.5.2017</w:t>
      </w:r>
      <w:r w:rsidRPr="00D41179">
        <w:rPr>
          <w:szCs w:val="24"/>
          <w:lang w:val="en-GB" w:eastAsia="en-GB"/>
        </w:rPr>
        <w:t xml:space="preserve">] </w:t>
      </w:r>
      <w:proofErr w:type="spellStart"/>
      <w:r w:rsidRPr="00D41179">
        <w:rPr>
          <w:szCs w:val="24"/>
          <w:lang w:val="en-GB" w:eastAsia="en-GB"/>
        </w:rPr>
        <w:t>Dostupne</w:t>
      </w:r>
      <w:proofErr w:type="spellEnd"/>
      <w:r w:rsidRPr="00D41179">
        <w:rPr>
          <w:szCs w:val="24"/>
          <w:lang w:val="en-GB" w:eastAsia="en-GB"/>
        </w:rPr>
        <w:t xml:space="preserve">́ </w:t>
      </w:r>
      <w:proofErr w:type="spellStart"/>
      <w:r w:rsidRPr="00D41179">
        <w:rPr>
          <w:szCs w:val="24"/>
          <w:lang w:val="en-GB" w:eastAsia="en-GB"/>
        </w:rPr>
        <w:t>na</w:t>
      </w:r>
      <w:proofErr w:type="spellEnd"/>
      <w:r w:rsidRPr="00D41179">
        <w:rPr>
          <w:szCs w:val="24"/>
          <w:lang w:val="en-GB" w:eastAsia="en-GB"/>
        </w:rPr>
        <w:t xml:space="preserve"> </w:t>
      </w:r>
      <w:hyperlink r:id="rId13" w:history="1">
        <w:r w:rsidR="003E35A5" w:rsidRPr="00DD764A">
          <w:rPr>
            <w:rStyle w:val="Hyperlink"/>
            <w:szCs w:val="24"/>
            <w:lang w:val="en-GB" w:eastAsia="en-GB"/>
          </w:rPr>
          <w:t>https://firebase.google.com/docs/database/</w:t>
        </w:r>
      </w:hyperlink>
    </w:p>
    <w:p w14:paraId="13AE2790" w14:textId="77777777" w:rsidR="003E35A5" w:rsidRPr="00EF5BBF" w:rsidRDefault="003E35A5" w:rsidP="00EF5BBF">
      <w:pPr>
        <w:spacing w:before="0" w:beforeAutospacing="0" w:after="0" w:afterAutospacing="0" w:line="240" w:lineRule="auto"/>
        <w:ind w:firstLine="0"/>
        <w:jc w:val="left"/>
        <w:rPr>
          <w:szCs w:val="24"/>
          <w:lang w:val="en-GB" w:eastAsia="en-GB"/>
        </w:rPr>
      </w:pPr>
    </w:p>
    <w:p w14:paraId="1B306AD9" w14:textId="77777777" w:rsidR="003E35A5" w:rsidRDefault="003E35A5" w:rsidP="003E35A5">
      <w:pPr>
        <w:spacing w:before="0" w:beforeAutospacing="0" w:after="0" w:afterAutospacing="0" w:line="240" w:lineRule="auto"/>
        <w:ind w:firstLine="0"/>
        <w:jc w:val="left"/>
        <w:rPr>
          <w:szCs w:val="24"/>
          <w:lang w:val="en-GB" w:eastAsia="en-GB"/>
        </w:rPr>
      </w:pPr>
      <w:r>
        <w:rPr>
          <w:szCs w:val="24"/>
          <w:lang w:val="en-GB" w:eastAsia="en-GB"/>
        </w:rPr>
        <w:t>[6</w:t>
      </w:r>
      <w:r w:rsidRPr="00D41179">
        <w:rPr>
          <w:szCs w:val="24"/>
          <w:lang w:val="en-GB" w:eastAsia="en-GB"/>
        </w:rPr>
        <w:t xml:space="preserve">] </w:t>
      </w:r>
      <w:r w:rsidR="006201AB" w:rsidRPr="006201AB">
        <w:rPr>
          <w:szCs w:val="24"/>
          <w:lang w:val="en-GB" w:eastAsia="en-GB"/>
        </w:rPr>
        <w:t>Unity User Manual (5.6)</w:t>
      </w:r>
      <w:r>
        <w:rPr>
          <w:szCs w:val="24"/>
          <w:lang w:val="en-GB" w:eastAsia="en-GB"/>
        </w:rPr>
        <w:t xml:space="preserve"> [online</w:t>
      </w:r>
      <w:proofErr w:type="gramStart"/>
      <w:r>
        <w:rPr>
          <w:szCs w:val="24"/>
          <w:lang w:val="en-GB" w:eastAsia="en-GB"/>
        </w:rPr>
        <w:t>].[</w:t>
      </w:r>
      <w:proofErr w:type="gramEnd"/>
      <w:r>
        <w:rPr>
          <w:szCs w:val="24"/>
          <w:lang w:val="en-GB" w:eastAsia="en-GB"/>
        </w:rPr>
        <w:t>19.5.2017</w:t>
      </w:r>
      <w:r w:rsidRPr="00D41179">
        <w:rPr>
          <w:szCs w:val="24"/>
          <w:lang w:val="en-GB" w:eastAsia="en-GB"/>
        </w:rPr>
        <w:t xml:space="preserve">] </w:t>
      </w:r>
      <w:proofErr w:type="spellStart"/>
      <w:r w:rsidRPr="00D41179">
        <w:rPr>
          <w:szCs w:val="24"/>
          <w:lang w:val="en-GB" w:eastAsia="en-GB"/>
        </w:rPr>
        <w:t>Dostupne</w:t>
      </w:r>
      <w:proofErr w:type="spellEnd"/>
      <w:r w:rsidRPr="00D41179">
        <w:rPr>
          <w:szCs w:val="24"/>
          <w:lang w:val="en-GB" w:eastAsia="en-GB"/>
        </w:rPr>
        <w:t xml:space="preserve">́ </w:t>
      </w:r>
      <w:proofErr w:type="spellStart"/>
      <w:r w:rsidRPr="00D41179">
        <w:rPr>
          <w:szCs w:val="24"/>
          <w:lang w:val="en-GB" w:eastAsia="en-GB"/>
        </w:rPr>
        <w:t>na</w:t>
      </w:r>
      <w:proofErr w:type="spellEnd"/>
      <w:r w:rsidRPr="00D41179">
        <w:rPr>
          <w:szCs w:val="24"/>
          <w:lang w:val="en-GB" w:eastAsia="en-GB"/>
        </w:rPr>
        <w:t xml:space="preserve"> </w:t>
      </w:r>
      <w:hyperlink r:id="rId14" w:history="1">
        <w:r w:rsidR="006201AB" w:rsidRPr="00DD764A">
          <w:rPr>
            <w:rStyle w:val="Hyperlink"/>
            <w:szCs w:val="24"/>
            <w:lang w:val="en-GB" w:eastAsia="en-GB"/>
          </w:rPr>
          <w:t>https://docs.unity3d.com/Manual/index.html</w:t>
        </w:r>
      </w:hyperlink>
    </w:p>
    <w:p w14:paraId="2B7FCEC4" w14:textId="77777777" w:rsidR="006201AB" w:rsidRPr="00EF5BBF" w:rsidRDefault="006201AB" w:rsidP="003E35A5">
      <w:pPr>
        <w:spacing w:before="0" w:beforeAutospacing="0" w:after="0" w:afterAutospacing="0" w:line="240" w:lineRule="auto"/>
        <w:ind w:firstLine="0"/>
        <w:jc w:val="left"/>
        <w:rPr>
          <w:szCs w:val="24"/>
          <w:lang w:val="en-GB" w:eastAsia="en-GB"/>
        </w:rPr>
      </w:pP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21" w:name="_Toc420447335"/>
      <w:bookmarkStart w:id="22" w:name="_Toc451883492"/>
      <w:r>
        <w:lastRenderedPageBreak/>
        <w:t>Prílohy</w:t>
      </w:r>
      <w:bookmarkEnd w:id="21"/>
      <w:bookmarkEnd w:id="22"/>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15"/>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727367" w14:textId="77777777" w:rsidR="00767AA0" w:rsidRDefault="00767AA0" w:rsidP="008B3FB7">
      <w:pPr>
        <w:spacing w:after="0" w:line="240" w:lineRule="auto"/>
      </w:pPr>
      <w:r>
        <w:separator/>
      </w:r>
    </w:p>
  </w:endnote>
  <w:endnote w:type="continuationSeparator" w:id="0">
    <w:p w14:paraId="44CE9E7B" w14:textId="77777777" w:rsidR="00767AA0" w:rsidRDefault="00767AA0"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A2E11D" w14:textId="77777777" w:rsidR="00C62E7D" w:rsidRDefault="00C62E7D">
    <w:pPr>
      <w:pStyle w:val="Footer"/>
      <w:jc w:val="center"/>
    </w:pPr>
  </w:p>
  <w:p w14:paraId="5EA2DB24" w14:textId="77777777" w:rsidR="00C62E7D" w:rsidRDefault="00C62E7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8B0C6" w14:textId="77777777" w:rsidR="00C62E7D" w:rsidRDefault="00C62E7D">
    <w:pPr>
      <w:pStyle w:val="Footer"/>
      <w:jc w:val="center"/>
    </w:pPr>
    <w:r>
      <w:fldChar w:fldCharType="begin"/>
    </w:r>
    <w:r>
      <w:instrText xml:space="preserve"> PAGE   \* MERGEFORMAT </w:instrText>
    </w:r>
    <w:r>
      <w:fldChar w:fldCharType="separate"/>
    </w:r>
    <w:r w:rsidR="00F542D0">
      <w:rPr>
        <w:noProof/>
      </w:rPr>
      <w:t>17</w:t>
    </w:r>
    <w:r>
      <w:fldChar w:fldCharType="end"/>
    </w:r>
  </w:p>
  <w:p w14:paraId="4C0251BA" w14:textId="77777777" w:rsidR="00C62E7D" w:rsidRDefault="00C62E7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FA6ED8" w14:textId="77777777" w:rsidR="00767AA0" w:rsidRDefault="00767AA0" w:rsidP="008B3FB7">
      <w:pPr>
        <w:spacing w:after="0" w:line="240" w:lineRule="auto"/>
      </w:pPr>
      <w:r>
        <w:separator/>
      </w:r>
    </w:p>
  </w:footnote>
  <w:footnote w:type="continuationSeparator" w:id="0">
    <w:p w14:paraId="6378F7B8" w14:textId="77777777" w:rsidR="00767AA0" w:rsidRDefault="00767AA0" w:rsidP="008B3FB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F02"/>
    <w:multiLevelType w:val="hybridMultilevel"/>
    <w:tmpl w:val="C950933A"/>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
    <w:nsid w:val="1D5B74BB"/>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2">
    <w:nsid w:val="240A4141"/>
    <w:multiLevelType w:val="hybridMultilevel"/>
    <w:tmpl w:val="EE5857FE"/>
    <w:lvl w:ilvl="0" w:tplc="47469E4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4">
    <w:nsid w:val="3E7F53CE"/>
    <w:multiLevelType w:val="hybridMultilevel"/>
    <w:tmpl w:val="48AE9692"/>
    <w:lvl w:ilvl="0" w:tplc="05862A62">
      <w:start w:val="1"/>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5">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6">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nsid w:val="6EE2147A"/>
    <w:multiLevelType w:val="hybridMultilevel"/>
    <w:tmpl w:val="9D5C8216"/>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8">
    <w:nsid w:val="704146F7"/>
    <w:multiLevelType w:val="hybridMultilevel"/>
    <w:tmpl w:val="54EE81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9">
    <w:nsid w:val="7DDB162F"/>
    <w:multiLevelType w:val="hybridMultilevel"/>
    <w:tmpl w:val="9A7C238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num w:numId="1">
    <w:abstractNumId w:val="3"/>
  </w:num>
  <w:num w:numId="2">
    <w:abstractNumId w:val="2"/>
  </w:num>
  <w:num w:numId="3">
    <w:abstractNumId w:val="0"/>
  </w:num>
  <w:num w:numId="4">
    <w:abstractNumId w:val="9"/>
  </w:num>
  <w:num w:numId="5">
    <w:abstractNumId w:val="7"/>
  </w:num>
  <w:num w:numId="6">
    <w:abstractNumId w:val="5"/>
  </w:num>
  <w:num w:numId="7">
    <w:abstractNumId w:val="4"/>
  </w:num>
  <w:num w:numId="8">
    <w:abstractNumId w:val="8"/>
  </w:num>
  <w:num w:numId="9">
    <w:abstractNumId w:val="1"/>
  </w:num>
  <w:num w:numId="10">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7CF5"/>
    <w:rsid w:val="00003148"/>
    <w:rsid w:val="00003A3C"/>
    <w:rsid w:val="00003BA2"/>
    <w:rsid w:val="00005782"/>
    <w:rsid w:val="0000635A"/>
    <w:rsid w:val="000065B6"/>
    <w:rsid w:val="00007D8C"/>
    <w:rsid w:val="00010B86"/>
    <w:rsid w:val="000126E0"/>
    <w:rsid w:val="00012F31"/>
    <w:rsid w:val="0001533D"/>
    <w:rsid w:val="00015CFB"/>
    <w:rsid w:val="0001605B"/>
    <w:rsid w:val="00017E4D"/>
    <w:rsid w:val="00021E0F"/>
    <w:rsid w:val="00022E2B"/>
    <w:rsid w:val="00023037"/>
    <w:rsid w:val="000236A2"/>
    <w:rsid w:val="00024DD3"/>
    <w:rsid w:val="00026DC8"/>
    <w:rsid w:val="0003213C"/>
    <w:rsid w:val="00033FA3"/>
    <w:rsid w:val="0003407C"/>
    <w:rsid w:val="000361DF"/>
    <w:rsid w:val="00036A5E"/>
    <w:rsid w:val="000407D7"/>
    <w:rsid w:val="00041FD8"/>
    <w:rsid w:val="0004234B"/>
    <w:rsid w:val="00042722"/>
    <w:rsid w:val="00045ACB"/>
    <w:rsid w:val="00045AE8"/>
    <w:rsid w:val="0004781F"/>
    <w:rsid w:val="00052588"/>
    <w:rsid w:val="00053CA3"/>
    <w:rsid w:val="00053F1A"/>
    <w:rsid w:val="0005480A"/>
    <w:rsid w:val="0005518A"/>
    <w:rsid w:val="00056B52"/>
    <w:rsid w:val="00056CBC"/>
    <w:rsid w:val="00060B6E"/>
    <w:rsid w:val="0006274A"/>
    <w:rsid w:val="00063FD0"/>
    <w:rsid w:val="000645E2"/>
    <w:rsid w:val="00065E9E"/>
    <w:rsid w:val="0006655D"/>
    <w:rsid w:val="00066566"/>
    <w:rsid w:val="000673B1"/>
    <w:rsid w:val="00072578"/>
    <w:rsid w:val="0007311D"/>
    <w:rsid w:val="00076555"/>
    <w:rsid w:val="0008114D"/>
    <w:rsid w:val="00083150"/>
    <w:rsid w:val="00083318"/>
    <w:rsid w:val="00083EA7"/>
    <w:rsid w:val="00086052"/>
    <w:rsid w:val="00087C04"/>
    <w:rsid w:val="0009059E"/>
    <w:rsid w:val="000910D5"/>
    <w:rsid w:val="00091544"/>
    <w:rsid w:val="00092945"/>
    <w:rsid w:val="0009344C"/>
    <w:rsid w:val="00093DA3"/>
    <w:rsid w:val="00094C8A"/>
    <w:rsid w:val="000962DE"/>
    <w:rsid w:val="0009695D"/>
    <w:rsid w:val="000A2947"/>
    <w:rsid w:val="000A411C"/>
    <w:rsid w:val="000A44C0"/>
    <w:rsid w:val="000A4677"/>
    <w:rsid w:val="000A4746"/>
    <w:rsid w:val="000A4A03"/>
    <w:rsid w:val="000A4BDB"/>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98D"/>
    <w:rsid w:val="000C5256"/>
    <w:rsid w:val="000C5B74"/>
    <w:rsid w:val="000C604A"/>
    <w:rsid w:val="000C609D"/>
    <w:rsid w:val="000C6D96"/>
    <w:rsid w:val="000C79A4"/>
    <w:rsid w:val="000D05F2"/>
    <w:rsid w:val="000D30D4"/>
    <w:rsid w:val="000D444A"/>
    <w:rsid w:val="000D481F"/>
    <w:rsid w:val="000D4D36"/>
    <w:rsid w:val="000D4D8B"/>
    <w:rsid w:val="000D5537"/>
    <w:rsid w:val="000E456A"/>
    <w:rsid w:val="000E4ABE"/>
    <w:rsid w:val="000E68C1"/>
    <w:rsid w:val="000F66A9"/>
    <w:rsid w:val="000F6704"/>
    <w:rsid w:val="000F6E74"/>
    <w:rsid w:val="000F77AC"/>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5408"/>
    <w:rsid w:val="00115F60"/>
    <w:rsid w:val="00116F95"/>
    <w:rsid w:val="00117DE3"/>
    <w:rsid w:val="001212A4"/>
    <w:rsid w:val="0012272B"/>
    <w:rsid w:val="00124ECE"/>
    <w:rsid w:val="0012619A"/>
    <w:rsid w:val="0012730B"/>
    <w:rsid w:val="00127373"/>
    <w:rsid w:val="0012755A"/>
    <w:rsid w:val="00133F47"/>
    <w:rsid w:val="00134146"/>
    <w:rsid w:val="00134D25"/>
    <w:rsid w:val="001358FE"/>
    <w:rsid w:val="00137E27"/>
    <w:rsid w:val="00140821"/>
    <w:rsid w:val="001445AE"/>
    <w:rsid w:val="00147F48"/>
    <w:rsid w:val="00147F4A"/>
    <w:rsid w:val="0015041F"/>
    <w:rsid w:val="00150EB1"/>
    <w:rsid w:val="00150FFB"/>
    <w:rsid w:val="00152129"/>
    <w:rsid w:val="00154115"/>
    <w:rsid w:val="00155A76"/>
    <w:rsid w:val="00156C97"/>
    <w:rsid w:val="00157E12"/>
    <w:rsid w:val="001607D1"/>
    <w:rsid w:val="00161E5B"/>
    <w:rsid w:val="001628D9"/>
    <w:rsid w:val="00163177"/>
    <w:rsid w:val="00163E03"/>
    <w:rsid w:val="00163F95"/>
    <w:rsid w:val="00164561"/>
    <w:rsid w:val="001657ED"/>
    <w:rsid w:val="00166075"/>
    <w:rsid w:val="001670F6"/>
    <w:rsid w:val="0017032E"/>
    <w:rsid w:val="0017079A"/>
    <w:rsid w:val="00171277"/>
    <w:rsid w:val="00174157"/>
    <w:rsid w:val="00175082"/>
    <w:rsid w:val="00177628"/>
    <w:rsid w:val="00180711"/>
    <w:rsid w:val="0018200D"/>
    <w:rsid w:val="001839FC"/>
    <w:rsid w:val="0018466C"/>
    <w:rsid w:val="00184763"/>
    <w:rsid w:val="00184D67"/>
    <w:rsid w:val="00186AF8"/>
    <w:rsid w:val="0019182C"/>
    <w:rsid w:val="00191B04"/>
    <w:rsid w:val="00192D13"/>
    <w:rsid w:val="00192F66"/>
    <w:rsid w:val="0019413C"/>
    <w:rsid w:val="00194BF4"/>
    <w:rsid w:val="00195E65"/>
    <w:rsid w:val="00196631"/>
    <w:rsid w:val="00196CB3"/>
    <w:rsid w:val="001A0463"/>
    <w:rsid w:val="001A12E0"/>
    <w:rsid w:val="001A14A1"/>
    <w:rsid w:val="001A257F"/>
    <w:rsid w:val="001A282B"/>
    <w:rsid w:val="001A3E15"/>
    <w:rsid w:val="001A3EA1"/>
    <w:rsid w:val="001A6E32"/>
    <w:rsid w:val="001A74A8"/>
    <w:rsid w:val="001B01F1"/>
    <w:rsid w:val="001B3B7A"/>
    <w:rsid w:val="001B4FD6"/>
    <w:rsid w:val="001B5EDC"/>
    <w:rsid w:val="001C0BB0"/>
    <w:rsid w:val="001C0C11"/>
    <w:rsid w:val="001C0ECB"/>
    <w:rsid w:val="001C11BB"/>
    <w:rsid w:val="001C2AF2"/>
    <w:rsid w:val="001C330C"/>
    <w:rsid w:val="001C393C"/>
    <w:rsid w:val="001C3D83"/>
    <w:rsid w:val="001C46FB"/>
    <w:rsid w:val="001C5277"/>
    <w:rsid w:val="001C5C7F"/>
    <w:rsid w:val="001C5DBE"/>
    <w:rsid w:val="001C603C"/>
    <w:rsid w:val="001C7210"/>
    <w:rsid w:val="001D0780"/>
    <w:rsid w:val="001D197A"/>
    <w:rsid w:val="001D1D4B"/>
    <w:rsid w:val="001D2216"/>
    <w:rsid w:val="001D27A1"/>
    <w:rsid w:val="001D3714"/>
    <w:rsid w:val="001D3D11"/>
    <w:rsid w:val="001D45D9"/>
    <w:rsid w:val="001D4685"/>
    <w:rsid w:val="001D66C7"/>
    <w:rsid w:val="001D7645"/>
    <w:rsid w:val="001D7C89"/>
    <w:rsid w:val="001D7DF0"/>
    <w:rsid w:val="001E1AFA"/>
    <w:rsid w:val="001E1D93"/>
    <w:rsid w:val="001E4898"/>
    <w:rsid w:val="001E5D63"/>
    <w:rsid w:val="001E6828"/>
    <w:rsid w:val="001E7505"/>
    <w:rsid w:val="001E7913"/>
    <w:rsid w:val="001F19C6"/>
    <w:rsid w:val="001F1D0A"/>
    <w:rsid w:val="001F23B3"/>
    <w:rsid w:val="001F40C6"/>
    <w:rsid w:val="001F605C"/>
    <w:rsid w:val="001F6CE4"/>
    <w:rsid w:val="001F6D4C"/>
    <w:rsid w:val="00200DD3"/>
    <w:rsid w:val="002021A8"/>
    <w:rsid w:val="00202B70"/>
    <w:rsid w:val="00202D95"/>
    <w:rsid w:val="00203382"/>
    <w:rsid w:val="002045C9"/>
    <w:rsid w:val="00204FC7"/>
    <w:rsid w:val="002055FE"/>
    <w:rsid w:val="00205E7D"/>
    <w:rsid w:val="00210DF4"/>
    <w:rsid w:val="002139E5"/>
    <w:rsid w:val="00215041"/>
    <w:rsid w:val="00215E62"/>
    <w:rsid w:val="00215ED2"/>
    <w:rsid w:val="002177EF"/>
    <w:rsid w:val="0021796E"/>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41797"/>
    <w:rsid w:val="002427F7"/>
    <w:rsid w:val="00242A7F"/>
    <w:rsid w:val="00242E22"/>
    <w:rsid w:val="00243213"/>
    <w:rsid w:val="00243E49"/>
    <w:rsid w:val="002454D4"/>
    <w:rsid w:val="00245895"/>
    <w:rsid w:val="00246071"/>
    <w:rsid w:val="00246102"/>
    <w:rsid w:val="00246D50"/>
    <w:rsid w:val="00246F1F"/>
    <w:rsid w:val="00247101"/>
    <w:rsid w:val="00247E6C"/>
    <w:rsid w:val="00251C30"/>
    <w:rsid w:val="002534E4"/>
    <w:rsid w:val="002571EF"/>
    <w:rsid w:val="002608DC"/>
    <w:rsid w:val="00263F2E"/>
    <w:rsid w:val="0026491B"/>
    <w:rsid w:val="002675AA"/>
    <w:rsid w:val="002703AD"/>
    <w:rsid w:val="002707CF"/>
    <w:rsid w:val="00271483"/>
    <w:rsid w:val="00271AA7"/>
    <w:rsid w:val="00273940"/>
    <w:rsid w:val="00274AFC"/>
    <w:rsid w:val="00275D66"/>
    <w:rsid w:val="00276168"/>
    <w:rsid w:val="0027694A"/>
    <w:rsid w:val="00277376"/>
    <w:rsid w:val="00277A5C"/>
    <w:rsid w:val="00281341"/>
    <w:rsid w:val="0028161B"/>
    <w:rsid w:val="00281710"/>
    <w:rsid w:val="00281EE2"/>
    <w:rsid w:val="00281FCC"/>
    <w:rsid w:val="00282415"/>
    <w:rsid w:val="002825FD"/>
    <w:rsid w:val="00283316"/>
    <w:rsid w:val="00283994"/>
    <w:rsid w:val="002844CA"/>
    <w:rsid w:val="00284D7A"/>
    <w:rsid w:val="00285FA4"/>
    <w:rsid w:val="00290BD9"/>
    <w:rsid w:val="00293C0A"/>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61DA"/>
    <w:rsid w:val="002B7E52"/>
    <w:rsid w:val="002C204D"/>
    <w:rsid w:val="002C2C46"/>
    <w:rsid w:val="002C2CB5"/>
    <w:rsid w:val="002C2D51"/>
    <w:rsid w:val="002C408F"/>
    <w:rsid w:val="002C47EB"/>
    <w:rsid w:val="002C5478"/>
    <w:rsid w:val="002C6685"/>
    <w:rsid w:val="002C7B82"/>
    <w:rsid w:val="002C7CB5"/>
    <w:rsid w:val="002D0122"/>
    <w:rsid w:val="002D06F4"/>
    <w:rsid w:val="002D1809"/>
    <w:rsid w:val="002D2ACC"/>
    <w:rsid w:val="002D5122"/>
    <w:rsid w:val="002D557A"/>
    <w:rsid w:val="002D5606"/>
    <w:rsid w:val="002D6C01"/>
    <w:rsid w:val="002D7BF7"/>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72A5"/>
    <w:rsid w:val="00310091"/>
    <w:rsid w:val="003109CF"/>
    <w:rsid w:val="0031182E"/>
    <w:rsid w:val="00314A59"/>
    <w:rsid w:val="00316B68"/>
    <w:rsid w:val="003213FD"/>
    <w:rsid w:val="00321650"/>
    <w:rsid w:val="003233BC"/>
    <w:rsid w:val="00325B0B"/>
    <w:rsid w:val="00326398"/>
    <w:rsid w:val="00330036"/>
    <w:rsid w:val="0033070F"/>
    <w:rsid w:val="003307BF"/>
    <w:rsid w:val="00330913"/>
    <w:rsid w:val="00331A82"/>
    <w:rsid w:val="00332472"/>
    <w:rsid w:val="00332705"/>
    <w:rsid w:val="00333C7F"/>
    <w:rsid w:val="0033432A"/>
    <w:rsid w:val="00334B74"/>
    <w:rsid w:val="0033625A"/>
    <w:rsid w:val="0033788A"/>
    <w:rsid w:val="00337CE6"/>
    <w:rsid w:val="00340E8B"/>
    <w:rsid w:val="003419C0"/>
    <w:rsid w:val="003433A9"/>
    <w:rsid w:val="00345261"/>
    <w:rsid w:val="003454EE"/>
    <w:rsid w:val="00345BC8"/>
    <w:rsid w:val="00346443"/>
    <w:rsid w:val="00351C3B"/>
    <w:rsid w:val="00351C43"/>
    <w:rsid w:val="003557E7"/>
    <w:rsid w:val="00357B6F"/>
    <w:rsid w:val="00361694"/>
    <w:rsid w:val="00361B12"/>
    <w:rsid w:val="0036226C"/>
    <w:rsid w:val="003664EE"/>
    <w:rsid w:val="003667AF"/>
    <w:rsid w:val="00366BD0"/>
    <w:rsid w:val="00367E02"/>
    <w:rsid w:val="00367F07"/>
    <w:rsid w:val="00367FBE"/>
    <w:rsid w:val="00371671"/>
    <w:rsid w:val="00373B59"/>
    <w:rsid w:val="00373B92"/>
    <w:rsid w:val="00375A43"/>
    <w:rsid w:val="00380F3B"/>
    <w:rsid w:val="00381E9E"/>
    <w:rsid w:val="00382E93"/>
    <w:rsid w:val="003830D6"/>
    <w:rsid w:val="003862F0"/>
    <w:rsid w:val="00390C55"/>
    <w:rsid w:val="00390FB5"/>
    <w:rsid w:val="00391CB9"/>
    <w:rsid w:val="00392C44"/>
    <w:rsid w:val="00393EB9"/>
    <w:rsid w:val="003941BE"/>
    <w:rsid w:val="003977D9"/>
    <w:rsid w:val="003A12B1"/>
    <w:rsid w:val="003A594E"/>
    <w:rsid w:val="003A5FA5"/>
    <w:rsid w:val="003A6A7F"/>
    <w:rsid w:val="003B0BED"/>
    <w:rsid w:val="003B167E"/>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21B7"/>
    <w:rsid w:val="003D4820"/>
    <w:rsid w:val="003D72DF"/>
    <w:rsid w:val="003D7AE9"/>
    <w:rsid w:val="003E091A"/>
    <w:rsid w:val="003E12A6"/>
    <w:rsid w:val="003E21D1"/>
    <w:rsid w:val="003E35A5"/>
    <w:rsid w:val="003E4F01"/>
    <w:rsid w:val="003E59EC"/>
    <w:rsid w:val="003E60B8"/>
    <w:rsid w:val="003E7D39"/>
    <w:rsid w:val="003F0113"/>
    <w:rsid w:val="003F0886"/>
    <w:rsid w:val="003F18C1"/>
    <w:rsid w:val="003F4EBD"/>
    <w:rsid w:val="003F5ADD"/>
    <w:rsid w:val="003F7F9A"/>
    <w:rsid w:val="0040097E"/>
    <w:rsid w:val="00404F51"/>
    <w:rsid w:val="004072B5"/>
    <w:rsid w:val="00407F19"/>
    <w:rsid w:val="00411787"/>
    <w:rsid w:val="004117C6"/>
    <w:rsid w:val="00411864"/>
    <w:rsid w:val="00412748"/>
    <w:rsid w:val="00413BF2"/>
    <w:rsid w:val="004171E6"/>
    <w:rsid w:val="00417211"/>
    <w:rsid w:val="0041721D"/>
    <w:rsid w:val="0042094B"/>
    <w:rsid w:val="00421397"/>
    <w:rsid w:val="0042377A"/>
    <w:rsid w:val="00424492"/>
    <w:rsid w:val="00426E08"/>
    <w:rsid w:val="00426FFF"/>
    <w:rsid w:val="004279FE"/>
    <w:rsid w:val="00430439"/>
    <w:rsid w:val="004322EE"/>
    <w:rsid w:val="00432349"/>
    <w:rsid w:val="00434BA3"/>
    <w:rsid w:val="004362FF"/>
    <w:rsid w:val="0043712E"/>
    <w:rsid w:val="0043758F"/>
    <w:rsid w:val="00437F0D"/>
    <w:rsid w:val="00437FB9"/>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1A49"/>
    <w:rsid w:val="004643A8"/>
    <w:rsid w:val="00464B82"/>
    <w:rsid w:val="0046608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1888"/>
    <w:rsid w:val="0049227A"/>
    <w:rsid w:val="00493723"/>
    <w:rsid w:val="0049379C"/>
    <w:rsid w:val="00494883"/>
    <w:rsid w:val="0049529E"/>
    <w:rsid w:val="00495367"/>
    <w:rsid w:val="004A064C"/>
    <w:rsid w:val="004A10DE"/>
    <w:rsid w:val="004A4CB0"/>
    <w:rsid w:val="004A4F2D"/>
    <w:rsid w:val="004A5647"/>
    <w:rsid w:val="004A6CDF"/>
    <w:rsid w:val="004A74D0"/>
    <w:rsid w:val="004A75F5"/>
    <w:rsid w:val="004A7C15"/>
    <w:rsid w:val="004B02F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8BC"/>
    <w:rsid w:val="004D5EE0"/>
    <w:rsid w:val="004D655D"/>
    <w:rsid w:val="004D6A07"/>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73E5"/>
    <w:rsid w:val="005111FB"/>
    <w:rsid w:val="00511F9E"/>
    <w:rsid w:val="005134C7"/>
    <w:rsid w:val="0051352A"/>
    <w:rsid w:val="00514B2B"/>
    <w:rsid w:val="00516510"/>
    <w:rsid w:val="00516C2E"/>
    <w:rsid w:val="00520120"/>
    <w:rsid w:val="0052118E"/>
    <w:rsid w:val="00522AC6"/>
    <w:rsid w:val="00524D9B"/>
    <w:rsid w:val="00524ED7"/>
    <w:rsid w:val="00527086"/>
    <w:rsid w:val="00530ECB"/>
    <w:rsid w:val="00532B9A"/>
    <w:rsid w:val="00532ECB"/>
    <w:rsid w:val="00533DBF"/>
    <w:rsid w:val="0053455A"/>
    <w:rsid w:val="00534ECE"/>
    <w:rsid w:val="00536197"/>
    <w:rsid w:val="005370C8"/>
    <w:rsid w:val="0054066C"/>
    <w:rsid w:val="005409B6"/>
    <w:rsid w:val="00540B63"/>
    <w:rsid w:val="00542EBA"/>
    <w:rsid w:val="00543253"/>
    <w:rsid w:val="00543925"/>
    <w:rsid w:val="0054420C"/>
    <w:rsid w:val="00544298"/>
    <w:rsid w:val="005459AB"/>
    <w:rsid w:val="00547927"/>
    <w:rsid w:val="00547FD2"/>
    <w:rsid w:val="00550162"/>
    <w:rsid w:val="0055277A"/>
    <w:rsid w:val="00552A0B"/>
    <w:rsid w:val="00552CE7"/>
    <w:rsid w:val="005538AB"/>
    <w:rsid w:val="00553EAC"/>
    <w:rsid w:val="0055584C"/>
    <w:rsid w:val="00555DA8"/>
    <w:rsid w:val="00557030"/>
    <w:rsid w:val="0056129A"/>
    <w:rsid w:val="005635BA"/>
    <w:rsid w:val="00563CE4"/>
    <w:rsid w:val="00564EB3"/>
    <w:rsid w:val="00566EB5"/>
    <w:rsid w:val="00571F91"/>
    <w:rsid w:val="00574EFC"/>
    <w:rsid w:val="005800DE"/>
    <w:rsid w:val="005802E0"/>
    <w:rsid w:val="005807CE"/>
    <w:rsid w:val="00580D4C"/>
    <w:rsid w:val="005810D2"/>
    <w:rsid w:val="00582DA7"/>
    <w:rsid w:val="00582F3A"/>
    <w:rsid w:val="00582F84"/>
    <w:rsid w:val="00585F31"/>
    <w:rsid w:val="005865E3"/>
    <w:rsid w:val="00586A34"/>
    <w:rsid w:val="00587BFE"/>
    <w:rsid w:val="00590F41"/>
    <w:rsid w:val="00592058"/>
    <w:rsid w:val="00592836"/>
    <w:rsid w:val="0059404B"/>
    <w:rsid w:val="0059415A"/>
    <w:rsid w:val="00595247"/>
    <w:rsid w:val="005954A9"/>
    <w:rsid w:val="00597263"/>
    <w:rsid w:val="00597C21"/>
    <w:rsid w:val="005A352D"/>
    <w:rsid w:val="005A3B26"/>
    <w:rsid w:val="005A54E5"/>
    <w:rsid w:val="005A5B08"/>
    <w:rsid w:val="005A6600"/>
    <w:rsid w:val="005A6605"/>
    <w:rsid w:val="005A7369"/>
    <w:rsid w:val="005B0752"/>
    <w:rsid w:val="005B107E"/>
    <w:rsid w:val="005B2A3E"/>
    <w:rsid w:val="005B328B"/>
    <w:rsid w:val="005B5C19"/>
    <w:rsid w:val="005B79A3"/>
    <w:rsid w:val="005B7CEE"/>
    <w:rsid w:val="005C1165"/>
    <w:rsid w:val="005C1B40"/>
    <w:rsid w:val="005C350A"/>
    <w:rsid w:val="005C3CD7"/>
    <w:rsid w:val="005C5599"/>
    <w:rsid w:val="005C6329"/>
    <w:rsid w:val="005D15C0"/>
    <w:rsid w:val="005D2757"/>
    <w:rsid w:val="005D3D39"/>
    <w:rsid w:val="005D56C3"/>
    <w:rsid w:val="005D57CD"/>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2547"/>
    <w:rsid w:val="005F458C"/>
    <w:rsid w:val="005F4A6E"/>
    <w:rsid w:val="00601903"/>
    <w:rsid w:val="00601D10"/>
    <w:rsid w:val="00605468"/>
    <w:rsid w:val="0060653C"/>
    <w:rsid w:val="00606C9D"/>
    <w:rsid w:val="00607E14"/>
    <w:rsid w:val="006103FC"/>
    <w:rsid w:val="00610DAC"/>
    <w:rsid w:val="00612B9E"/>
    <w:rsid w:val="00613507"/>
    <w:rsid w:val="00613766"/>
    <w:rsid w:val="00613D28"/>
    <w:rsid w:val="00613E2C"/>
    <w:rsid w:val="006151F1"/>
    <w:rsid w:val="006152B4"/>
    <w:rsid w:val="00615402"/>
    <w:rsid w:val="006178F6"/>
    <w:rsid w:val="006201AB"/>
    <w:rsid w:val="006211D1"/>
    <w:rsid w:val="006212BF"/>
    <w:rsid w:val="0062336D"/>
    <w:rsid w:val="006240A4"/>
    <w:rsid w:val="006250CC"/>
    <w:rsid w:val="00625561"/>
    <w:rsid w:val="00625DF1"/>
    <w:rsid w:val="00625FE6"/>
    <w:rsid w:val="00627CF5"/>
    <w:rsid w:val="00630732"/>
    <w:rsid w:val="00630B6E"/>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2A9B"/>
    <w:rsid w:val="00654FA9"/>
    <w:rsid w:val="00656936"/>
    <w:rsid w:val="00661118"/>
    <w:rsid w:val="00661699"/>
    <w:rsid w:val="00663B0C"/>
    <w:rsid w:val="00663CCE"/>
    <w:rsid w:val="00666A78"/>
    <w:rsid w:val="00667D22"/>
    <w:rsid w:val="00671474"/>
    <w:rsid w:val="00672F8E"/>
    <w:rsid w:val="006747CF"/>
    <w:rsid w:val="00676D7E"/>
    <w:rsid w:val="00676DB5"/>
    <w:rsid w:val="00677207"/>
    <w:rsid w:val="0067722B"/>
    <w:rsid w:val="00680FEE"/>
    <w:rsid w:val="006812B5"/>
    <w:rsid w:val="006813DC"/>
    <w:rsid w:val="0068199E"/>
    <w:rsid w:val="00684C97"/>
    <w:rsid w:val="006913F0"/>
    <w:rsid w:val="006919CC"/>
    <w:rsid w:val="0069294B"/>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F35"/>
    <w:rsid w:val="006C1726"/>
    <w:rsid w:val="006C250D"/>
    <w:rsid w:val="006C329D"/>
    <w:rsid w:val="006C5698"/>
    <w:rsid w:val="006C57BD"/>
    <w:rsid w:val="006D1F34"/>
    <w:rsid w:val="006D309D"/>
    <w:rsid w:val="006D5098"/>
    <w:rsid w:val="006D58CF"/>
    <w:rsid w:val="006D5CBF"/>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17FD"/>
    <w:rsid w:val="0070548A"/>
    <w:rsid w:val="00705983"/>
    <w:rsid w:val="00705B58"/>
    <w:rsid w:val="00707B9F"/>
    <w:rsid w:val="00707DBC"/>
    <w:rsid w:val="00707E3D"/>
    <w:rsid w:val="00710289"/>
    <w:rsid w:val="00710763"/>
    <w:rsid w:val="00711158"/>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4511"/>
    <w:rsid w:val="00734565"/>
    <w:rsid w:val="00734571"/>
    <w:rsid w:val="00736422"/>
    <w:rsid w:val="0074020C"/>
    <w:rsid w:val="00740C19"/>
    <w:rsid w:val="00740E23"/>
    <w:rsid w:val="00741412"/>
    <w:rsid w:val="007419C9"/>
    <w:rsid w:val="00742CAB"/>
    <w:rsid w:val="007449D9"/>
    <w:rsid w:val="00745044"/>
    <w:rsid w:val="0075031D"/>
    <w:rsid w:val="007506BF"/>
    <w:rsid w:val="00752993"/>
    <w:rsid w:val="0075786D"/>
    <w:rsid w:val="00757B67"/>
    <w:rsid w:val="00757F89"/>
    <w:rsid w:val="00760057"/>
    <w:rsid w:val="00760426"/>
    <w:rsid w:val="00762F7E"/>
    <w:rsid w:val="007630C3"/>
    <w:rsid w:val="00766AC6"/>
    <w:rsid w:val="00767AA0"/>
    <w:rsid w:val="00770381"/>
    <w:rsid w:val="007707A0"/>
    <w:rsid w:val="00774777"/>
    <w:rsid w:val="007747BB"/>
    <w:rsid w:val="00774E8B"/>
    <w:rsid w:val="007769E1"/>
    <w:rsid w:val="00777C6B"/>
    <w:rsid w:val="00780031"/>
    <w:rsid w:val="0078045F"/>
    <w:rsid w:val="00780A5B"/>
    <w:rsid w:val="00780E9D"/>
    <w:rsid w:val="00781142"/>
    <w:rsid w:val="0078182D"/>
    <w:rsid w:val="00781D14"/>
    <w:rsid w:val="00782270"/>
    <w:rsid w:val="007827C3"/>
    <w:rsid w:val="0078349C"/>
    <w:rsid w:val="00784BC4"/>
    <w:rsid w:val="0078778E"/>
    <w:rsid w:val="00790435"/>
    <w:rsid w:val="0079062D"/>
    <w:rsid w:val="0079246F"/>
    <w:rsid w:val="00792513"/>
    <w:rsid w:val="00793A09"/>
    <w:rsid w:val="00793DA7"/>
    <w:rsid w:val="0079414D"/>
    <w:rsid w:val="00794444"/>
    <w:rsid w:val="007950E8"/>
    <w:rsid w:val="00795C7A"/>
    <w:rsid w:val="00796361"/>
    <w:rsid w:val="007979F2"/>
    <w:rsid w:val="00797CE2"/>
    <w:rsid w:val="007A0237"/>
    <w:rsid w:val="007A2088"/>
    <w:rsid w:val="007A2208"/>
    <w:rsid w:val="007A31AB"/>
    <w:rsid w:val="007A55C6"/>
    <w:rsid w:val="007A5638"/>
    <w:rsid w:val="007A787B"/>
    <w:rsid w:val="007A79A4"/>
    <w:rsid w:val="007B21DD"/>
    <w:rsid w:val="007B7392"/>
    <w:rsid w:val="007B7801"/>
    <w:rsid w:val="007C13B4"/>
    <w:rsid w:val="007C1684"/>
    <w:rsid w:val="007C1F07"/>
    <w:rsid w:val="007C247E"/>
    <w:rsid w:val="007C265A"/>
    <w:rsid w:val="007C2A66"/>
    <w:rsid w:val="007C4BF2"/>
    <w:rsid w:val="007C4D57"/>
    <w:rsid w:val="007C6745"/>
    <w:rsid w:val="007C6A07"/>
    <w:rsid w:val="007C6C4B"/>
    <w:rsid w:val="007C7595"/>
    <w:rsid w:val="007D1A45"/>
    <w:rsid w:val="007D248A"/>
    <w:rsid w:val="007D3D6C"/>
    <w:rsid w:val="007D4208"/>
    <w:rsid w:val="007D5096"/>
    <w:rsid w:val="007D5555"/>
    <w:rsid w:val="007D5723"/>
    <w:rsid w:val="007E1B00"/>
    <w:rsid w:val="007E3F59"/>
    <w:rsid w:val="007E491B"/>
    <w:rsid w:val="007E62E4"/>
    <w:rsid w:val="007E6F6F"/>
    <w:rsid w:val="007E777C"/>
    <w:rsid w:val="007E7A30"/>
    <w:rsid w:val="007F0683"/>
    <w:rsid w:val="007F1041"/>
    <w:rsid w:val="007F1C5D"/>
    <w:rsid w:val="007F364B"/>
    <w:rsid w:val="007F4E99"/>
    <w:rsid w:val="007F545C"/>
    <w:rsid w:val="007F5CCA"/>
    <w:rsid w:val="007F6E30"/>
    <w:rsid w:val="007F7494"/>
    <w:rsid w:val="007F789D"/>
    <w:rsid w:val="00800BD7"/>
    <w:rsid w:val="008017C2"/>
    <w:rsid w:val="00802474"/>
    <w:rsid w:val="00802D14"/>
    <w:rsid w:val="008030F8"/>
    <w:rsid w:val="0080407B"/>
    <w:rsid w:val="008049D1"/>
    <w:rsid w:val="00804E94"/>
    <w:rsid w:val="008067B7"/>
    <w:rsid w:val="00810800"/>
    <w:rsid w:val="0081232B"/>
    <w:rsid w:val="0081245A"/>
    <w:rsid w:val="00813532"/>
    <w:rsid w:val="008161DA"/>
    <w:rsid w:val="00822D3E"/>
    <w:rsid w:val="00823B7F"/>
    <w:rsid w:val="00826C07"/>
    <w:rsid w:val="008277A2"/>
    <w:rsid w:val="00830672"/>
    <w:rsid w:val="00830F15"/>
    <w:rsid w:val="00831AFF"/>
    <w:rsid w:val="00832C09"/>
    <w:rsid w:val="008359DD"/>
    <w:rsid w:val="00840295"/>
    <w:rsid w:val="00840377"/>
    <w:rsid w:val="00840574"/>
    <w:rsid w:val="008408E8"/>
    <w:rsid w:val="00840AC6"/>
    <w:rsid w:val="0084191D"/>
    <w:rsid w:val="00842756"/>
    <w:rsid w:val="00842DE1"/>
    <w:rsid w:val="0084306D"/>
    <w:rsid w:val="00844C43"/>
    <w:rsid w:val="00845B70"/>
    <w:rsid w:val="00846A39"/>
    <w:rsid w:val="0084792F"/>
    <w:rsid w:val="00850374"/>
    <w:rsid w:val="00851404"/>
    <w:rsid w:val="0085268A"/>
    <w:rsid w:val="00854920"/>
    <w:rsid w:val="00855BF3"/>
    <w:rsid w:val="0085657D"/>
    <w:rsid w:val="00856658"/>
    <w:rsid w:val="00856733"/>
    <w:rsid w:val="00856B8B"/>
    <w:rsid w:val="00856B94"/>
    <w:rsid w:val="008570B2"/>
    <w:rsid w:val="00857781"/>
    <w:rsid w:val="00857ACD"/>
    <w:rsid w:val="00860CFD"/>
    <w:rsid w:val="00861E9C"/>
    <w:rsid w:val="00862065"/>
    <w:rsid w:val="00862506"/>
    <w:rsid w:val="00862E12"/>
    <w:rsid w:val="00864D6E"/>
    <w:rsid w:val="00864D9C"/>
    <w:rsid w:val="00865B64"/>
    <w:rsid w:val="00865C95"/>
    <w:rsid w:val="00866FD5"/>
    <w:rsid w:val="008702A2"/>
    <w:rsid w:val="00870515"/>
    <w:rsid w:val="00870AE3"/>
    <w:rsid w:val="00871025"/>
    <w:rsid w:val="00873DC7"/>
    <w:rsid w:val="00873FDC"/>
    <w:rsid w:val="00874F4E"/>
    <w:rsid w:val="0087579D"/>
    <w:rsid w:val="00875C71"/>
    <w:rsid w:val="008768DE"/>
    <w:rsid w:val="0088000B"/>
    <w:rsid w:val="00880CBF"/>
    <w:rsid w:val="008823D8"/>
    <w:rsid w:val="00883A9B"/>
    <w:rsid w:val="00884024"/>
    <w:rsid w:val="008858CF"/>
    <w:rsid w:val="008863E6"/>
    <w:rsid w:val="00886973"/>
    <w:rsid w:val="00886A39"/>
    <w:rsid w:val="0088723B"/>
    <w:rsid w:val="00887315"/>
    <w:rsid w:val="008907AF"/>
    <w:rsid w:val="0089270C"/>
    <w:rsid w:val="008933DA"/>
    <w:rsid w:val="0089576C"/>
    <w:rsid w:val="008959D0"/>
    <w:rsid w:val="0089697B"/>
    <w:rsid w:val="00896DFA"/>
    <w:rsid w:val="008A1545"/>
    <w:rsid w:val="008A1690"/>
    <w:rsid w:val="008A1C09"/>
    <w:rsid w:val="008A4378"/>
    <w:rsid w:val="008A43E5"/>
    <w:rsid w:val="008A48BD"/>
    <w:rsid w:val="008A504D"/>
    <w:rsid w:val="008A648B"/>
    <w:rsid w:val="008A6800"/>
    <w:rsid w:val="008A697C"/>
    <w:rsid w:val="008B0A14"/>
    <w:rsid w:val="008B129B"/>
    <w:rsid w:val="008B1CAB"/>
    <w:rsid w:val="008B1E8C"/>
    <w:rsid w:val="008B25DE"/>
    <w:rsid w:val="008B30A6"/>
    <w:rsid w:val="008B374F"/>
    <w:rsid w:val="008B3FB7"/>
    <w:rsid w:val="008B4206"/>
    <w:rsid w:val="008B47DB"/>
    <w:rsid w:val="008B54F8"/>
    <w:rsid w:val="008B5A4E"/>
    <w:rsid w:val="008C2882"/>
    <w:rsid w:val="008C39C6"/>
    <w:rsid w:val="008C4F6E"/>
    <w:rsid w:val="008C7211"/>
    <w:rsid w:val="008C7B7E"/>
    <w:rsid w:val="008D01A5"/>
    <w:rsid w:val="008D03BA"/>
    <w:rsid w:val="008D0AC4"/>
    <w:rsid w:val="008D19F6"/>
    <w:rsid w:val="008D2FEF"/>
    <w:rsid w:val="008D7371"/>
    <w:rsid w:val="008E22FB"/>
    <w:rsid w:val="008E2E87"/>
    <w:rsid w:val="008E42BF"/>
    <w:rsid w:val="008E47C0"/>
    <w:rsid w:val="008E4823"/>
    <w:rsid w:val="008E5664"/>
    <w:rsid w:val="008E64FD"/>
    <w:rsid w:val="008E7004"/>
    <w:rsid w:val="008F0097"/>
    <w:rsid w:val="008F0786"/>
    <w:rsid w:val="008F0811"/>
    <w:rsid w:val="008F1D74"/>
    <w:rsid w:val="008F2CA1"/>
    <w:rsid w:val="008F3759"/>
    <w:rsid w:val="008F3BE9"/>
    <w:rsid w:val="008F4614"/>
    <w:rsid w:val="008F6EFE"/>
    <w:rsid w:val="008F7431"/>
    <w:rsid w:val="008F7639"/>
    <w:rsid w:val="008F7A29"/>
    <w:rsid w:val="00900C4B"/>
    <w:rsid w:val="009016D8"/>
    <w:rsid w:val="00903CBF"/>
    <w:rsid w:val="0090434E"/>
    <w:rsid w:val="00904945"/>
    <w:rsid w:val="00906709"/>
    <w:rsid w:val="009069A1"/>
    <w:rsid w:val="00906A71"/>
    <w:rsid w:val="00907B20"/>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73A6"/>
    <w:rsid w:val="00931963"/>
    <w:rsid w:val="00931995"/>
    <w:rsid w:val="00932CDA"/>
    <w:rsid w:val="0093384F"/>
    <w:rsid w:val="00934C68"/>
    <w:rsid w:val="00935A8C"/>
    <w:rsid w:val="009367E3"/>
    <w:rsid w:val="00937215"/>
    <w:rsid w:val="0094050D"/>
    <w:rsid w:val="0094073C"/>
    <w:rsid w:val="00940E2F"/>
    <w:rsid w:val="00942132"/>
    <w:rsid w:val="00942319"/>
    <w:rsid w:val="0094244D"/>
    <w:rsid w:val="00942FA1"/>
    <w:rsid w:val="00943BF0"/>
    <w:rsid w:val="00943E91"/>
    <w:rsid w:val="009449C6"/>
    <w:rsid w:val="009450D4"/>
    <w:rsid w:val="009457E5"/>
    <w:rsid w:val="00945D40"/>
    <w:rsid w:val="00945DD6"/>
    <w:rsid w:val="00947334"/>
    <w:rsid w:val="0095038C"/>
    <w:rsid w:val="00951F5F"/>
    <w:rsid w:val="00952612"/>
    <w:rsid w:val="00952A3F"/>
    <w:rsid w:val="00953587"/>
    <w:rsid w:val="00954C5D"/>
    <w:rsid w:val="00954DAB"/>
    <w:rsid w:val="009550D2"/>
    <w:rsid w:val="00955C06"/>
    <w:rsid w:val="00955C4B"/>
    <w:rsid w:val="00956E71"/>
    <w:rsid w:val="009622B7"/>
    <w:rsid w:val="00964544"/>
    <w:rsid w:val="009650F1"/>
    <w:rsid w:val="00965EFE"/>
    <w:rsid w:val="009678CF"/>
    <w:rsid w:val="009702DE"/>
    <w:rsid w:val="00970385"/>
    <w:rsid w:val="00970A25"/>
    <w:rsid w:val="009725B5"/>
    <w:rsid w:val="00972AD4"/>
    <w:rsid w:val="00973236"/>
    <w:rsid w:val="00973AB4"/>
    <w:rsid w:val="00974A79"/>
    <w:rsid w:val="0097666D"/>
    <w:rsid w:val="0098027F"/>
    <w:rsid w:val="00980C96"/>
    <w:rsid w:val="00981DA7"/>
    <w:rsid w:val="0098407F"/>
    <w:rsid w:val="0098435C"/>
    <w:rsid w:val="00984861"/>
    <w:rsid w:val="00984939"/>
    <w:rsid w:val="00984B48"/>
    <w:rsid w:val="009854F2"/>
    <w:rsid w:val="009857E4"/>
    <w:rsid w:val="00985D7C"/>
    <w:rsid w:val="00985E3E"/>
    <w:rsid w:val="00986257"/>
    <w:rsid w:val="00991F3E"/>
    <w:rsid w:val="0099366A"/>
    <w:rsid w:val="00994433"/>
    <w:rsid w:val="00995944"/>
    <w:rsid w:val="00996A6C"/>
    <w:rsid w:val="009A3182"/>
    <w:rsid w:val="009A4C65"/>
    <w:rsid w:val="009A5442"/>
    <w:rsid w:val="009A5F28"/>
    <w:rsid w:val="009A63FB"/>
    <w:rsid w:val="009A65EA"/>
    <w:rsid w:val="009B16CD"/>
    <w:rsid w:val="009B3FA7"/>
    <w:rsid w:val="009B6625"/>
    <w:rsid w:val="009B6D84"/>
    <w:rsid w:val="009B73D4"/>
    <w:rsid w:val="009B744E"/>
    <w:rsid w:val="009C00D4"/>
    <w:rsid w:val="009C1B83"/>
    <w:rsid w:val="009C3DCD"/>
    <w:rsid w:val="009C420D"/>
    <w:rsid w:val="009C4237"/>
    <w:rsid w:val="009C6A52"/>
    <w:rsid w:val="009C703C"/>
    <w:rsid w:val="009C72F1"/>
    <w:rsid w:val="009D0577"/>
    <w:rsid w:val="009D081B"/>
    <w:rsid w:val="009D4AD2"/>
    <w:rsid w:val="009D4B1B"/>
    <w:rsid w:val="009D58EE"/>
    <w:rsid w:val="009D72DC"/>
    <w:rsid w:val="009E12A9"/>
    <w:rsid w:val="009E2989"/>
    <w:rsid w:val="009E3C2F"/>
    <w:rsid w:val="009E3EA8"/>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E84"/>
    <w:rsid w:val="00A07DCB"/>
    <w:rsid w:val="00A10366"/>
    <w:rsid w:val="00A10B69"/>
    <w:rsid w:val="00A11010"/>
    <w:rsid w:val="00A1149A"/>
    <w:rsid w:val="00A155CC"/>
    <w:rsid w:val="00A16760"/>
    <w:rsid w:val="00A209EE"/>
    <w:rsid w:val="00A236E0"/>
    <w:rsid w:val="00A3078E"/>
    <w:rsid w:val="00A32BAF"/>
    <w:rsid w:val="00A345AA"/>
    <w:rsid w:val="00A34D03"/>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C74"/>
    <w:rsid w:val="00A6594C"/>
    <w:rsid w:val="00A65A37"/>
    <w:rsid w:val="00A664E8"/>
    <w:rsid w:val="00A66BF7"/>
    <w:rsid w:val="00A673DB"/>
    <w:rsid w:val="00A7106D"/>
    <w:rsid w:val="00A751B8"/>
    <w:rsid w:val="00A75AD7"/>
    <w:rsid w:val="00A770E2"/>
    <w:rsid w:val="00A81698"/>
    <w:rsid w:val="00A819EB"/>
    <w:rsid w:val="00A828BB"/>
    <w:rsid w:val="00A83A6B"/>
    <w:rsid w:val="00A8494D"/>
    <w:rsid w:val="00A86BA8"/>
    <w:rsid w:val="00A87577"/>
    <w:rsid w:val="00A87C4D"/>
    <w:rsid w:val="00A901B4"/>
    <w:rsid w:val="00A923EC"/>
    <w:rsid w:val="00A92939"/>
    <w:rsid w:val="00A92F83"/>
    <w:rsid w:val="00A9432E"/>
    <w:rsid w:val="00A94FB0"/>
    <w:rsid w:val="00A95077"/>
    <w:rsid w:val="00A95815"/>
    <w:rsid w:val="00A96B52"/>
    <w:rsid w:val="00A97EE2"/>
    <w:rsid w:val="00AA0C87"/>
    <w:rsid w:val="00AA284A"/>
    <w:rsid w:val="00AA2A6B"/>
    <w:rsid w:val="00AA350D"/>
    <w:rsid w:val="00AA53A1"/>
    <w:rsid w:val="00AA54E2"/>
    <w:rsid w:val="00AA5E12"/>
    <w:rsid w:val="00AA60A6"/>
    <w:rsid w:val="00AA642D"/>
    <w:rsid w:val="00AA7BC5"/>
    <w:rsid w:val="00AB1835"/>
    <w:rsid w:val="00AB210C"/>
    <w:rsid w:val="00AB2185"/>
    <w:rsid w:val="00AB491C"/>
    <w:rsid w:val="00AB5F91"/>
    <w:rsid w:val="00AB6286"/>
    <w:rsid w:val="00AB62D1"/>
    <w:rsid w:val="00AB6B1F"/>
    <w:rsid w:val="00AB6F25"/>
    <w:rsid w:val="00AB742D"/>
    <w:rsid w:val="00AB79B9"/>
    <w:rsid w:val="00AB7F71"/>
    <w:rsid w:val="00AC0A39"/>
    <w:rsid w:val="00AC0B48"/>
    <w:rsid w:val="00AC2952"/>
    <w:rsid w:val="00AC5136"/>
    <w:rsid w:val="00AD4999"/>
    <w:rsid w:val="00AD4AED"/>
    <w:rsid w:val="00AD551D"/>
    <w:rsid w:val="00AD58F7"/>
    <w:rsid w:val="00AD7314"/>
    <w:rsid w:val="00AD7412"/>
    <w:rsid w:val="00AD7791"/>
    <w:rsid w:val="00AE341D"/>
    <w:rsid w:val="00AE5676"/>
    <w:rsid w:val="00AE5974"/>
    <w:rsid w:val="00AE6461"/>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5671"/>
    <w:rsid w:val="00B05A3A"/>
    <w:rsid w:val="00B06F59"/>
    <w:rsid w:val="00B111C4"/>
    <w:rsid w:val="00B11EEB"/>
    <w:rsid w:val="00B1259A"/>
    <w:rsid w:val="00B1700E"/>
    <w:rsid w:val="00B17027"/>
    <w:rsid w:val="00B20D91"/>
    <w:rsid w:val="00B213C4"/>
    <w:rsid w:val="00B2144F"/>
    <w:rsid w:val="00B22175"/>
    <w:rsid w:val="00B2520E"/>
    <w:rsid w:val="00B26CC9"/>
    <w:rsid w:val="00B27B9C"/>
    <w:rsid w:val="00B27D49"/>
    <w:rsid w:val="00B30A34"/>
    <w:rsid w:val="00B30FF4"/>
    <w:rsid w:val="00B31340"/>
    <w:rsid w:val="00B319DF"/>
    <w:rsid w:val="00B32448"/>
    <w:rsid w:val="00B33AAA"/>
    <w:rsid w:val="00B33F75"/>
    <w:rsid w:val="00B34229"/>
    <w:rsid w:val="00B360CF"/>
    <w:rsid w:val="00B41096"/>
    <w:rsid w:val="00B42FFC"/>
    <w:rsid w:val="00B435F9"/>
    <w:rsid w:val="00B44966"/>
    <w:rsid w:val="00B45329"/>
    <w:rsid w:val="00B45362"/>
    <w:rsid w:val="00B46694"/>
    <w:rsid w:val="00B469DF"/>
    <w:rsid w:val="00B51A3D"/>
    <w:rsid w:val="00B51D33"/>
    <w:rsid w:val="00B53BE5"/>
    <w:rsid w:val="00B54BD0"/>
    <w:rsid w:val="00B54C9A"/>
    <w:rsid w:val="00B57701"/>
    <w:rsid w:val="00B612FB"/>
    <w:rsid w:val="00B61C29"/>
    <w:rsid w:val="00B620DD"/>
    <w:rsid w:val="00B64200"/>
    <w:rsid w:val="00B642C5"/>
    <w:rsid w:val="00B666C6"/>
    <w:rsid w:val="00B669D5"/>
    <w:rsid w:val="00B66A4E"/>
    <w:rsid w:val="00B67AE4"/>
    <w:rsid w:val="00B70435"/>
    <w:rsid w:val="00B70C1A"/>
    <w:rsid w:val="00B72135"/>
    <w:rsid w:val="00B72950"/>
    <w:rsid w:val="00B72C1A"/>
    <w:rsid w:val="00B73CBE"/>
    <w:rsid w:val="00B73D04"/>
    <w:rsid w:val="00B73FE9"/>
    <w:rsid w:val="00B74879"/>
    <w:rsid w:val="00B7596E"/>
    <w:rsid w:val="00B76036"/>
    <w:rsid w:val="00B76A20"/>
    <w:rsid w:val="00B7704A"/>
    <w:rsid w:val="00B776F1"/>
    <w:rsid w:val="00B8058B"/>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C1C8F"/>
    <w:rsid w:val="00BC203F"/>
    <w:rsid w:val="00BC301B"/>
    <w:rsid w:val="00BC319E"/>
    <w:rsid w:val="00BC4A63"/>
    <w:rsid w:val="00BC4FE6"/>
    <w:rsid w:val="00BC64E9"/>
    <w:rsid w:val="00BC6E96"/>
    <w:rsid w:val="00BD081D"/>
    <w:rsid w:val="00BD2A9E"/>
    <w:rsid w:val="00BD2D1F"/>
    <w:rsid w:val="00BD3C3C"/>
    <w:rsid w:val="00BD55E7"/>
    <w:rsid w:val="00BD5F53"/>
    <w:rsid w:val="00BD6B04"/>
    <w:rsid w:val="00BD6D84"/>
    <w:rsid w:val="00BE1217"/>
    <w:rsid w:val="00BE13A1"/>
    <w:rsid w:val="00BE206F"/>
    <w:rsid w:val="00BE32F5"/>
    <w:rsid w:val="00BE7956"/>
    <w:rsid w:val="00BF0E7D"/>
    <w:rsid w:val="00BF1F2B"/>
    <w:rsid w:val="00BF37EE"/>
    <w:rsid w:val="00BF4F34"/>
    <w:rsid w:val="00BF7360"/>
    <w:rsid w:val="00BF75FA"/>
    <w:rsid w:val="00BF7692"/>
    <w:rsid w:val="00C00908"/>
    <w:rsid w:val="00C012C1"/>
    <w:rsid w:val="00C028C4"/>
    <w:rsid w:val="00C02DE0"/>
    <w:rsid w:val="00C03624"/>
    <w:rsid w:val="00C0466A"/>
    <w:rsid w:val="00C05251"/>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3CE1"/>
    <w:rsid w:val="00C2479F"/>
    <w:rsid w:val="00C25485"/>
    <w:rsid w:val="00C25534"/>
    <w:rsid w:val="00C25B4D"/>
    <w:rsid w:val="00C2635B"/>
    <w:rsid w:val="00C26F70"/>
    <w:rsid w:val="00C27862"/>
    <w:rsid w:val="00C30193"/>
    <w:rsid w:val="00C30415"/>
    <w:rsid w:val="00C322B2"/>
    <w:rsid w:val="00C3257D"/>
    <w:rsid w:val="00C33056"/>
    <w:rsid w:val="00C375B5"/>
    <w:rsid w:val="00C37D35"/>
    <w:rsid w:val="00C4019D"/>
    <w:rsid w:val="00C42772"/>
    <w:rsid w:val="00C4354A"/>
    <w:rsid w:val="00C435DD"/>
    <w:rsid w:val="00C4381A"/>
    <w:rsid w:val="00C469D6"/>
    <w:rsid w:val="00C478FA"/>
    <w:rsid w:val="00C50171"/>
    <w:rsid w:val="00C54522"/>
    <w:rsid w:val="00C55459"/>
    <w:rsid w:val="00C57A54"/>
    <w:rsid w:val="00C60D69"/>
    <w:rsid w:val="00C623A1"/>
    <w:rsid w:val="00C62E7D"/>
    <w:rsid w:val="00C63173"/>
    <w:rsid w:val="00C6323C"/>
    <w:rsid w:val="00C63B37"/>
    <w:rsid w:val="00C63C27"/>
    <w:rsid w:val="00C6608B"/>
    <w:rsid w:val="00C67EB4"/>
    <w:rsid w:val="00C70439"/>
    <w:rsid w:val="00C716ED"/>
    <w:rsid w:val="00C71B39"/>
    <w:rsid w:val="00C72982"/>
    <w:rsid w:val="00C7380F"/>
    <w:rsid w:val="00C75C13"/>
    <w:rsid w:val="00C76BF6"/>
    <w:rsid w:val="00C8130D"/>
    <w:rsid w:val="00C816E9"/>
    <w:rsid w:val="00C81A97"/>
    <w:rsid w:val="00C83671"/>
    <w:rsid w:val="00C856C7"/>
    <w:rsid w:val="00C9078D"/>
    <w:rsid w:val="00C91F26"/>
    <w:rsid w:val="00C92579"/>
    <w:rsid w:val="00C9280F"/>
    <w:rsid w:val="00C93BA7"/>
    <w:rsid w:val="00C95A26"/>
    <w:rsid w:val="00C96587"/>
    <w:rsid w:val="00C96C11"/>
    <w:rsid w:val="00CA07E2"/>
    <w:rsid w:val="00CA0916"/>
    <w:rsid w:val="00CA28D6"/>
    <w:rsid w:val="00CA3DE7"/>
    <w:rsid w:val="00CA4CEC"/>
    <w:rsid w:val="00CA5827"/>
    <w:rsid w:val="00CA5C3F"/>
    <w:rsid w:val="00CA6C66"/>
    <w:rsid w:val="00CB0BE3"/>
    <w:rsid w:val="00CB1682"/>
    <w:rsid w:val="00CB1ACD"/>
    <w:rsid w:val="00CB29F9"/>
    <w:rsid w:val="00CB2D95"/>
    <w:rsid w:val="00CB3166"/>
    <w:rsid w:val="00CB3383"/>
    <w:rsid w:val="00CB5969"/>
    <w:rsid w:val="00CB5B2A"/>
    <w:rsid w:val="00CB6D8B"/>
    <w:rsid w:val="00CB7B7B"/>
    <w:rsid w:val="00CC0053"/>
    <w:rsid w:val="00CC18E0"/>
    <w:rsid w:val="00CC38F3"/>
    <w:rsid w:val="00CC58E1"/>
    <w:rsid w:val="00CC619B"/>
    <w:rsid w:val="00CC64FF"/>
    <w:rsid w:val="00CC6B23"/>
    <w:rsid w:val="00CC70E7"/>
    <w:rsid w:val="00CD1A1F"/>
    <w:rsid w:val="00CD298F"/>
    <w:rsid w:val="00CD2B02"/>
    <w:rsid w:val="00CD39D9"/>
    <w:rsid w:val="00CD6166"/>
    <w:rsid w:val="00CD6364"/>
    <w:rsid w:val="00CD6449"/>
    <w:rsid w:val="00CD69B8"/>
    <w:rsid w:val="00CE039A"/>
    <w:rsid w:val="00CE047E"/>
    <w:rsid w:val="00CE0C64"/>
    <w:rsid w:val="00CE1DC8"/>
    <w:rsid w:val="00CE2674"/>
    <w:rsid w:val="00CE2D07"/>
    <w:rsid w:val="00CE3603"/>
    <w:rsid w:val="00CE415F"/>
    <w:rsid w:val="00CE6FC5"/>
    <w:rsid w:val="00CE7937"/>
    <w:rsid w:val="00CF0671"/>
    <w:rsid w:val="00CF1F16"/>
    <w:rsid w:val="00CF1FA6"/>
    <w:rsid w:val="00CF3800"/>
    <w:rsid w:val="00CF387A"/>
    <w:rsid w:val="00CF4A9C"/>
    <w:rsid w:val="00CF7F89"/>
    <w:rsid w:val="00D017F0"/>
    <w:rsid w:val="00D026BC"/>
    <w:rsid w:val="00D030EF"/>
    <w:rsid w:val="00D03917"/>
    <w:rsid w:val="00D048BA"/>
    <w:rsid w:val="00D06A38"/>
    <w:rsid w:val="00D07327"/>
    <w:rsid w:val="00D1043A"/>
    <w:rsid w:val="00D10CA5"/>
    <w:rsid w:val="00D11B6B"/>
    <w:rsid w:val="00D159D8"/>
    <w:rsid w:val="00D1634C"/>
    <w:rsid w:val="00D16800"/>
    <w:rsid w:val="00D16809"/>
    <w:rsid w:val="00D16EB3"/>
    <w:rsid w:val="00D172F7"/>
    <w:rsid w:val="00D176EB"/>
    <w:rsid w:val="00D2059F"/>
    <w:rsid w:val="00D20B82"/>
    <w:rsid w:val="00D21B29"/>
    <w:rsid w:val="00D2248C"/>
    <w:rsid w:val="00D2260D"/>
    <w:rsid w:val="00D229C6"/>
    <w:rsid w:val="00D237A4"/>
    <w:rsid w:val="00D246B8"/>
    <w:rsid w:val="00D267C2"/>
    <w:rsid w:val="00D26C17"/>
    <w:rsid w:val="00D27F1B"/>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73B5"/>
    <w:rsid w:val="00D61090"/>
    <w:rsid w:val="00D61F51"/>
    <w:rsid w:val="00D62CC9"/>
    <w:rsid w:val="00D6337F"/>
    <w:rsid w:val="00D6341D"/>
    <w:rsid w:val="00D6468C"/>
    <w:rsid w:val="00D64A5C"/>
    <w:rsid w:val="00D66250"/>
    <w:rsid w:val="00D6737E"/>
    <w:rsid w:val="00D70102"/>
    <w:rsid w:val="00D702F6"/>
    <w:rsid w:val="00D719BA"/>
    <w:rsid w:val="00D72ADC"/>
    <w:rsid w:val="00D733E8"/>
    <w:rsid w:val="00D7469A"/>
    <w:rsid w:val="00D77114"/>
    <w:rsid w:val="00D81C70"/>
    <w:rsid w:val="00D84A82"/>
    <w:rsid w:val="00D85B45"/>
    <w:rsid w:val="00D90B34"/>
    <w:rsid w:val="00D92E18"/>
    <w:rsid w:val="00D93FFA"/>
    <w:rsid w:val="00D96A75"/>
    <w:rsid w:val="00D97D5E"/>
    <w:rsid w:val="00DA1657"/>
    <w:rsid w:val="00DA3368"/>
    <w:rsid w:val="00DA3C05"/>
    <w:rsid w:val="00DA49C3"/>
    <w:rsid w:val="00DA5353"/>
    <w:rsid w:val="00DA6352"/>
    <w:rsid w:val="00DB337B"/>
    <w:rsid w:val="00DB40E8"/>
    <w:rsid w:val="00DC0D6F"/>
    <w:rsid w:val="00DC3A7A"/>
    <w:rsid w:val="00DC3C99"/>
    <w:rsid w:val="00DC485C"/>
    <w:rsid w:val="00DC557C"/>
    <w:rsid w:val="00DC6761"/>
    <w:rsid w:val="00DC6784"/>
    <w:rsid w:val="00DC689A"/>
    <w:rsid w:val="00DC6A34"/>
    <w:rsid w:val="00DD127B"/>
    <w:rsid w:val="00DD1313"/>
    <w:rsid w:val="00DD37F4"/>
    <w:rsid w:val="00DD4E22"/>
    <w:rsid w:val="00DD5F8D"/>
    <w:rsid w:val="00DD6516"/>
    <w:rsid w:val="00DD6C07"/>
    <w:rsid w:val="00DE00B6"/>
    <w:rsid w:val="00DE0E49"/>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77AB"/>
    <w:rsid w:val="00E00C40"/>
    <w:rsid w:val="00E0142A"/>
    <w:rsid w:val="00E01B1B"/>
    <w:rsid w:val="00E02B35"/>
    <w:rsid w:val="00E02C35"/>
    <w:rsid w:val="00E03078"/>
    <w:rsid w:val="00E035F6"/>
    <w:rsid w:val="00E060AF"/>
    <w:rsid w:val="00E10CDD"/>
    <w:rsid w:val="00E11FA1"/>
    <w:rsid w:val="00E127CF"/>
    <w:rsid w:val="00E12CE9"/>
    <w:rsid w:val="00E1350C"/>
    <w:rsid w:val="00E140FE"/>
    <w:rsid w:val="00E15E1E"/>
    <w:rsid w:val="00E16E70"/>
    <w:rsid w:val="00E1713F"/>
    <w:rsid w:val="00E171A0"/>
    <w:rsid w:val="00E175D6"/>
    <w:rsid w:val="00E21CDF"/>
    <w:rsid w:val="00E229E9"/>
    <w:rsid w:val="00E22CBE"/>
    <w:rsid w:val="00E23AFE"/>
    <w:rsid w:val="00E24741"/>
    <w:rsid w:val="00E24DAA"/>
    <w:rsid w:val="00E25A10"/>
    <w:rsid w:val="00E26789"/>
    <w:rsid w:val="00E2784C"/>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2AD9"/>
    <w:rsid w:val="00E42EAB"/>
    <w:rsid w:val="00E43DE3"/>
    <w:rsid w:val="00E45FC4"/>
    <w:rsid w:val="00E469D0"/>
    <w:rsid w:val="00E50133"/>
    <w:rsid w:val="00E53322"/>
    <w:rsid w:val="00E54C49"/>
    <w:rsid w:val="00E56469"/>
    <w:rsid w:val="00E56527"/>
    <w:rsid w:val="00E5653F"/>
    <w:rsid w:val="00E60066"/>
    <w:rsid w:val="00E60B58"/>
    <w:rsid w:val="00E60E05"/>
    <w:rsid w:val="00E60F24"/>
    <w:rsid w:val="00E6343B"/>
    <w:rsid w:val="00E63F68"/>
    <w:rsid w:val="00E6509E"/>
    <w:rsid w:val="00E65B1B"/>
    <w:rsid w:val="00E65D0D"/>
    <w:rsid w:val="00E66269"/>
    <w:rsid w:val="00E66631"/>
    <w:rsid w:val="00E66AFE"/>
    <w:rsid w:val="00E677E0"/>
    <w:rsid w:val="00E67AF9"/>
    <w:rsid w:val="00E7021E"/>
    <w:rsid w:val="00E71D7A"/>
    <w:rsid w:val="00E73C9F"/>
    <w:rsid w:val="00E740D4"/>
    <w:rsid w:val="00E74588"/>
    <w:rsid w:val="00E7565A"/>
    <w:rsid w:val="00E75F2A"/>
    <w:rsid w:val="00E77DEF"/>
    <w:rsid w:val="00E80C8A"/>
    <w:rsid w:val="00E8136A"/>
    <w:rsid w:val="00E83F03"/>
    <w:rsid w:val="00E8583D"/>
    <w:rsid w:val="00E85FB2"/>
    <w:rsid w:val="00E86049"/>
    <w:rsid w:val="00E867D4"/>
    <w:rsid w:val="00E869BC"/>
    <w:rsid w:val="00E870B7"/>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45C3"/>
    <w:rsid w:val="00EB0422"/>
    <w:rsid w:val="00EB0B2D"/>
    <w:rsid w:val="00EB10F4"/>
    <w:rsid w:val="00EB1A6D"/>
    <w:rsid w:val="00EB1AF0"/>
    <w:rsid w:val="00EB2EFE"/>
    <w:rsid w:val="00EB326D"/>
    <w:rsid w:val="00EB4BA2"/>
    <w:rsid w:val="00EB71DD"/>
    <w:rsid w:val="00EB7831"/>
    <w:rsid w:val="00EB7934"/>
    <w:rsid w:val="00EC1E15"/>
    <w:rsid w:val="00EC69D0"/>
    <w:rsid w:val="00ED0558"/>
    <w:rsid w:val="00ED1966"/>
    <w:rsid w:val="00ED1B0E"/>
    <w:rsid w:val="00ED2822"/>
    <w:rsid w:val="00ED2D49"/>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22CB"/>
    <w:rsid w:val="00F02A73"/>
    <w:rsid w:val="00F04A8D"/>
    <w:rsid w:val="00F04BDE"/>
    <w:rsid w:val="00F05277"/>
    <w:rsid w:val="00F05556"/>
    <w:rsid w:val="00F05610"/>
    <w:rsid w:val="00F06939"/>
    <w:rsid w:val="00F06F37"/>
    <w:rsid w:val="00F07E27"/>
    <w:rsid w:val="00F1135E"/>
    <w:rsid w:val="00F1161C"/>
    <w:rsid w:val="00F12573"/>
    <w:rsid w:val="00F14D89"/>
    <w:rsid w:val="00F15AEF"/>
    <w:rsid w:val="00F175F8"/>
    <w:rsid w:val="00F17EB0"/>
    <w:rsid w:val="00F22A8C"/>
    <w:rsid w:val="00F25B45"/>
    <w:rsid w:val="00F30826"/>
    <w:rsid w:val="00F319B3"/>
    <w:rsid w:val="00F31E99"/>
    <w:rsid w:val="00F327CE"/>
    <w:rsid w:val="00F33713"/>
    <w:rsid w:val="00F339D5"/>
    <w:rsid w:val="00F344FE"/>
    <w:rsid w:val="00F37A40"/>
    <w:rsid w:val="00F37D1F"/>
    <w:rsid w:val="00F37D4A"/>
    <w:rsid w:val="00F4015A"/>
    <w:rsid w:val="00F40C6B"/>
    <w:rsid w:val="00F41683"/>
    <w:rsid w:val="00F420E6"/>
    <w:rsid w:val="00F42E11"/>
    <w:rsid w:val="00F4493B"/>
    <w:rsid w:val="00F46FD9"/>
    <w:rsid w:val="00F50C99"/>
    <w:rsid w:val="00F51D79"/>
    <w:rsid w:val="00F527DE"/>
    <w:rsid w:val="00F52C68"/>
    <w:rsid w:val="00F53451"/>
    <w:rsid w:val="00F542D0"/>
    <w:rsid w:val="00F55E15"/>
    <w:rsid w:val="00F55ECF"/>
    <w:rsid w:val="00F63111"/>
    <w:rsid w:val="00F63950"/>
    <w:rsid w:val="00F64E44"/>
    <w:rsid w:val="00F66426"/>
    <w:rsid w:val="00F66E63"/>
    <w:rsid w:val="00F66FA3"/>
    <w:rsid w:val="00F71228"/>
    <w:rsid w:val="00F7375D"/>
    <w:rsid w:val="00F7465C"/>
    <w:rsid w:val="00F74B84"/>
    <w:rsid w:val="00F75FA5"/>
    <w:rsid w:val="00F76B2B"/>
    <w:rsid w:val="00F771D9"/>
    <w:rsid w:val="00F81FAF"/>
    <w:rsid w:val="00F82107"/>
    <w:rsid w:val="00F847AA"/>
    <w:rsid w:val="00F8491F"/>
    <w:rsid w:val="00F85B22"/>
    <w:rsid w:val="00F85EB8"/>
    <w:rsid w:val="00F865E9"/>
    <w:rsid w:val="00F86C8B"/>
    <w:rsid w:val="00F9273F"/>
    <w:rsid w:val="00F931EA"/>
    <w:rsid w:val="00F9386A"/>
    <w:rsid w:val="00F94F6A"/>
    <w:rsid w:val="00F94FB5"/>
    <w:rsid w:val="00F970FE"/>
    <w:rsid w:val="00F975BA"/>
    <w:rsid w:val="00FA028A"/>
    <w:rsid w:val="00FA03B0"/>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4245"/>
    <w:rsid w:val="00FC4ADA"/>
    <w:rsid w:val="00FC5060"/>
    <w:rsid w:val="00FC7779"/>
    <w:rsid w:val="00FC78D9"/>
    <w:rsid w:val="00FD0866"/>
    <w:rsid w:val="00FD27E2"/>
    <w:rsid w:val="00FD2A3B"/>
    <w:rsid w:val="00FD2C90"/>
    <w:rsid w:val="00FD379B"/>
    <w:rsid w:val="00FD4F5B"/>
    <w:rsid w:val="00FD5B1A"/>
    <w:rsid w:val="00FE08D5"/>
    <w:rsid w:val="00FE1A93"/>
    <w:rsid w:val="00FE1F07"/>
    <w:rsid w:val="00FE1FEF"/>
    <w:rsid w:val="00FE2520"/>
    <w:rsid w:val="00FE3FD0"/>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tabs>
        <w:tab w:val="right" w:leader="dot" w:pos="8777"/>
      </w:tabs>
    </w:pPr>
    <w:rPr>
      <w:b/>
      <w:noProof/>
      <w:lang w:val="en-US"/>
    </w:rPr>
  </w:style>
  <w:style w:type="paragraph" w:styleId="TOC2">
    <w:name w:val="toc 2"/>
    <w:basedOn w:val="Normal"/>
    <w:next w:val="Normal"/>
    <w:autoRedefine/>
    <w:uiPriority w:val="39"/>
    <w:unhideWhenUsed/>
    <w:rsid w:val="009E4F9D"/>
    <w:pPr>
      <w:tabs>
        <w:tab w:val="right" w:leader="dot" w:pos="8777"/>
      </w:tabs>
      <w:spacing w:line="240" w:lineRule="auto"/>
      <w:ind w:left="240"/>
    </w:pPr>
  </w:style>
  <w:style w:type="paragraph" w:styleId="TOC3">
    <w:name w:val="toc 3"/>
    <w:basedOn w:val="Normal"/>
    <w:next w:val="Normal"/>
    <w:autoRedefine/>
    <w:uiPriority w:val="39"/>
    <w:unhideWhenUsed/>
    <w:rsid w:val="00ED34A0"/>
    <w:pPr>
      <w:ind w:left="480"/>
    </w:pPr>
  </w:style>
  <w:style w:type="paragraph" w:styleId="TOC4">
    <w:name w:val="toc 4"/>
    <w:basedOn w:val="Normal"/>
    <w:next w:val="Normal"/>
    <w:autoRedefine/>
    <w:uiPriority w:val="39"/>
    <w:unhideWhenUsed/>
    <w:rsid w:val="00ED34A0"/>
    <w:pPr>
      <w:ind w:left="720"/>
    </w:p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semiHidden/>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705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firebase.google.com/docs/database/" TargetMode="External"/><Relationship Id="rId14" Type="http://schemas.openxmlformats.org/officeDocument/2006/relationships/hyperlink" Target="https://docs.unity3d.com/Manual/index.html" TargetMode="Externa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44D435-A5ED-EC47-B6A6-9F05B0FF0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Work File D_1936795375.tmp</Template>
  <TotalTime>6</TotalTime>
  <Pages>25</Pages>
  <Words>2223</Words>
  <Characters>12676</Characters>
  <Application>Microsoft Macintosh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14870</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4</cp:revision>
  <cp:lastPrinted>2016-05-25T19:31:00Z</cp:lastPrinted>
  <dcterms:created xsi:type="dcterms:W3CDTF">2017-12-12T08:47:00Z</dcterms:created>
  <dcterms:modified xsi:type="dcterms:W3CDTF">2017-12-12T09:23:00Z</dcterms:modified>
</cp:coreProperties>
</file>